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3E1D5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i/>
                </w:rPr>
              </w:sdtEndPr>
              <w:sdtContent>
                <w:tc>
                  <w:tcPr>
                    <w:tcW w:w="5000" w:type="pct"/>
                  </w:tcPr>
                  <w:p w:rsidR="003E1D56" w:rsidRDefault="00836DAA" w:rsidP="00836DAA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proofErr w:type="spellStart"/>
                    <w:r w:rsidRPr="00070BE9">
                      <w:rPr>
                        <w:rFonts w:asciiTheme="majorHAnsi" w:eastAsiaTheme="majorEastAsia" w:hAnsiTheme="majorHAnsi" w:cstheme="majorBidi"/>
                        <w:i/>
                        <w:caps/>
                      </w:rPr>
                      <w:t>yp</w:t>
                    </w:r>
                    <w:proofErr w:type="spellEnd"/>
                    <w:r w:rsidRPr="00070BE9">
                      <w:rPr>
                        <w:rFonts w:asciiTheme="majorHAnsi" w:eastAsiaTheme="majorEastAsia" w:hAnsiTheme="majorHAnsi" w:cstheme="majorBidi"/>
                        <w:i/>
                        <w:caps/>
                      </w:rPr>
                      <w:t xml:space="preserve"> </w:t>
                    </w:r>
                    <w:proofErr w:type="spellStart"/>
                    <w:r w:rsidRPr="00070BE9">
                      <w:rPr>
                        <w:rFonts w:asciiTheme="majorHAnsi" w:eastAsiaTheme="majorEastAsia" w:hAnsiTheme="majorHAnsi" w:cstheme="majorBidi"/>
                        <w:i/>
                        <w:caps/>
                      </w:rPr>
                      <w:t>games.inc</w:t>
                    </w:r>
                    <w:proofErr w:type="spellEnd"/>
                  </w:p>
                </w:tc>
              </w:sdtContent>
            </w:sdt>
          </w:tr>
          <w:tr w:rsidR="003E1D5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9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Pr="00836DAA" w:rsidRDefault="007F0045" w:rsidP="007F0045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96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96"/>
                        <w:szCs w:val="56"/>
                      </w:rPr>
                      <w:t>Tower Defence</w:t>
                    </w:r>
                  </w:p>
                </w:tc>
              </w:sdtContent>
            </w:sdt>
          </w:tr>
          <w:tr w:rsidR="003E1D5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836DAA" w:rsidRDefault="00125F61" w:rsidP="00836DAA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56"/>
                    <w:szCs w:val="6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sz w:val="56"/>
                      <w:szCs w:val="60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836DAA" w:rsidRPr="00836DAA">
                      <w:rPr>
                        <w:rFonts w:asciiTheme="majorHAnsi" w:eastAsiaTheme="majorEastAsia" w:hAnsiTheme="majorHAnsi" w:cstheme="majorBidi"/>
                        <w:sz w:val="56"/>
                        <w:szCs w:val="60"/>
                      </w:rPr>
                      <w:t>Web Game</w:t>
                    </w:r>
                  </w:sdtContent>
                </w:sdt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Pr="003E1D56" w:rsidRDefault="003E1D56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 w:rsidRPr="003E1D56">
                  <w:rPr>
                    <w:sz w:val="24"/>
                    <w:szCs w:val="24"/>
                  </w:rPr>
                  <w:t xml:space="preserve">Version </w:t>
                </w:r>
                <w:proofErr w:type="spellStart"/>
                <w:r w:rsidR="00817A90">
                  <w:rPr>
                    <w:sz w:val="24"/>
                    <w:szCs w:val="24"/>
                  </w:rPr>
                  <w:t>v</w:t>
                </w:r>
                <w:r w:rsidR="003C340B">
                  <w:rPr>
                    <w:sz w:val="24"/>
                    <w:szCs w:val="24"/>
                  </w:rPr>
                  <w:t>1</w:t>
                </w:r>
                <w:r w:rsidR="00817A90">
                  <w:rPr>
                    <w:sz w:val="24"/>
                    <w:szCs w:val="24"/>
                  </w:rPr>
                  <w:t>.0</w:t>
                </w:r>
                <w:proofErr w:type="spellEnd"/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041C8A">
                  <w:t>201</w:t>
                </w:r>
                <w:r w:rsidR="00003597">
                  <w:t xml:space="preserve">5 by </w:t>
                </w:r>
                <w:proofErr w:type="spellStart"/>
                <w:r w:rsidR="00003597" w:rsidRPr="00070BE9">
                  <w:rPr>
                    <w:i/>
                  </w:rPr>
                  <w:t>YP</w:t>
                </w:r>
                <w:proofErr w:type="spellEnd"/>
                <w:r w:rsidRPr="00070BE9">
                  <w:rPr>
                    <w:i/>
                  </w:rPr>
                  <w:t xml:space="preserve"> Games</w:t>
                </w:r>
                <w:r>
                  <w:t>.</w:t>
                </w:r>
              </w:p>
              <w:p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</w:tc>
          </w:tr>
          <w:tr w:rsidR="003E1D56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E1D56" w:rsidRPr="003E1D56" w:rsidRDefault="00A460F2" w:rsidP="00A460F2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 xml:space="preserve">Yun </w:t>
                    </w:r>
                    <w:proofErr w:type="spellStart"/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Kui</w:t>
                    </w:r>
                    <w:proofErr w:type="spellEnd"/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 xml:space="preserve"> Pan</w:t>
                    </w:r>
                  </w:p>
                </w:tc>
              </w:sdtContent>
            </w:sdt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3E1D56" w:rsidRDefault="003E1D56"/>
        <w:p w:rsidR="003E1D56" w:rsidRDefault="00021BBC"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533824" behindDoc="0" locked="0" layoutInCell="1" allowOverlap="1" wp14:anchorId="62B2C2D0" wp14:editId="7EE882D8">
                    <wp:simplePos x="0" y="0"/>
                    <wp:positionH relativeFrom="column">
                      <wp:posOffset>1783080</wp:posOffset>
                    </wp:positionH>
                    <wp:positionV relativeFrom="paragraph">
                      <wp:posOffset>-5914390</wp:posOffset>
                    </wp:positionV>
                    <wp:extent cx="2353310" cy="1019175"/>
                    <wp:effectExtent l="13335" t="8890" r="5080" b="10160"/>
                    <wp:wrapNone/>
                    <wp:docPr id="1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3310" cy="10191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E1D56" w:rsidRDefault="00836DAA" w:rsidP="003E1D56">
                                <w:pPr>
                                  <w:jc w:val="center"/>
                                </w:pPr>
                                <w:r w:rsidRPr="00836DAA">
                                  <w:rPr>
                                    <w:b/>
                                    <w:noProof/>
                                    <w:sz w:val="28"/>
                                    <w:szCs w:val="28"/>
                                    <w:lang w:eastAsia="zh-CN"/>
                                  </w:rPr>
                                  <w:drawing>
                                    <wp:inline distT="0" distB="0" distL="0" distR="0" wp14:anchorId="559252C8" wp14:editId="697EAC61">
                                      <wp:extent cx="1422240" cy="941705"/>
                                      <wp:effectExtent l="0" t="0" r="6985" b="0"/>
                                      <wp:docPr id="2" name="Picture 2" descr="s:\Pictures\YP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s:\Pictures\YP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453680" cy="96252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3E1D56" w:rsidRPr="003E1D56" w:rsidRDefault="003E1D56" w:rsidP="00836DAA">
                                <w:pPr>
                                  <w:jc w:val="center"/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2B2C2D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140.4pt;margin-top:-465.7pt;width:185.3pt;height:80.25pt;z-index:25153382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">
                    <v:textbox>
                      <w:txbxContent>
                        <w:p w:rsidR="003E1D56" w:rsidRDefault="00836DAA" w:rsidP="003E1D56">
                          <w:pPr>
                            <w:jc w:val="center"/>
                          </w:pPr>
                          <w:r w:rsidRPr="00836DAA">
                            <w:rPr>
                              <w:b/>
                              <w:noProof/>
                              <w:sz w:val="28"/>
                              <w:szCs w:val="28"/>
                              <w:lang w:eastAsia="zh-CN"/>
                            </w:rPr>
                            <w:drawing>
                              <wp:inline distT="0" distB="0" distL="0" distR="0" wp14:anchorId="559252C8" wp14:editId="697EAC61">
                                <wp:extent cx="1422240" cy="941705"/>
                                <wp:effectExtent l="0" t="0" r="6985" b="0"/>
                                <wp:docPr id="2" name="Picture 2" descr="s:\Pictures\YP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s:\Pictures\YP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53680" cy="96252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3E1D56" w:rsidRPr="003E1D56" w:rsidRDefault="003E1D56" w:rsidP="00836DAA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3E1D56">
            <w:tc>
              <w:tcPr>
                <w:tcW w:w="5000" w:type="pct"/>
              </w:tcPr>
              <w:p w:rsidR="003E1D56" w:rsidRPr="003E1D56" w:rsidRDefault="007F0045" w:rsidP="007F0045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Dec</w:t>
                </w:r>
                <w:r w:rsidR="00003597">
                  <w:rPr>
                    <w:sz w:val="24"/>
                    <w:szCs w:val="24"/>
                  </w:rPr>
                  <w:t xml:space="preserve"> </w:t>
                </w:r>
                <w:r w:rsidR="006026DB">
                  <w:rPr>
                    <w:sz w:val="24"/>
                    <w:szCs w:val="24"/>
                  </w:rPr>
                  <w:t>0</w:t>
                </w:r>
                <w:r>
                  <w:rPr>
                    <w:sz w:val="24"/>
                    <w:szCs w:val="24"/>
                  </w:rPr>
                  <w:t>4</w:t>
                </w:r>
                <w:r w:rsidR="00021BBC" w:rsidRPr="00021BBC">
                  <w:rPr>
                    <w:sz w:val="24"/>
                    <w:szCs w:val="24"/>
                    <w:vertAlign w:val="superscript"/>
                  </w:rPr>
                  <w:t>th</w:t>
                </w:r>
                <w:r w:rsidR="00021BBC">
                  <w:rPr>
                    <w:sz w:val="24"/>
                    <w:szCs w:val="24"/>
                  </w:rPr>
                  <w:t xml:space="preserve"> 201</w:t>
                </w:r>
                <w:r w:rsidR="00003597">
                  <w:rPr>
                    <w:sz w:val="24"/>
                    <w:szCs w:val="24"/>
                  </w:rPr>
                  <w:t>5</w:t>
                </w:r>
              </w:p>
            </w:tc>
          </w:tr>
        </w:tbl>
        <w:p w:rsidR="003E1D56" w:rsidRDefault="003E1D56"/>
        <w:p w:rsidR="003E1D56" w:rsidRDefault="003E1D56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CA" w:eastAsia="zh-TW"/>
        </w:rPr>
        <w:id w:val="7732114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16D20" w:rsidRDefault="00D16D20" w:rsidP="00D16D20">
          <w:pPr>
            <w:pStyle w:val="TOCHeading"/>
          </w:pPr>
          <w:r>
            <w:t>Table of Contents</w:t>
          </w:r>
        </w:p>
        <w:p w:rsidR="00205B27" w:rsidRDefault="00D16D20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7028024" w:history="1">
            <w:r w:rsidR="00205B27" w:rsidRPr="00DE5186">
              <w:rPr>
                <w:rStyle w:val="Hyperlink"/>
                <w:noProof/>
              </w:rPr>
              <w:t>I.</w:t>
            </w:r>
            <w:r w:rsidR="00205B27">
              <w:rPr>
                <w:noProof/>
                <w:lang w:eastAsia="zh-CN"/>
              </w:rPr>
              <w:tab/>
            </w:r>
            <w:r w:rsidR="00205B27" w:rsidRPr="00DE5186">
              <w:rPr>
                <w:rStyle w:val="Hyperlink"/>
                <w:noProof/>
              </w:rPr>
              <w:t>Version History</w:t>
            </w:r>
            <w:r w:rsidR="00205B27">
              <w:rPr>
                <w:noProof/>
                <w:webHidden/>
              </w:rPr>
              <w:tab/>
            </w:r>
            <w:r w:rsidR="00205B27">
              <w:rPr>
                <w:noProof/>
                <w:webHidden/>
              </w:rPr>
              <w:fldChar w:fldCharType="begin"/>
            </w:r>
            <w:r w:rsidR="00205B27">
              <w:rPr>
                <w:noProof/>
                <w:webHidden/>
              </w:rPr>
              <w:instrText xml:space="preserve"> PAGEREF _Toc437028024 \h </w:instrText>
            </w:r>
            <w:r w:rsidR="00205B27">
              <w:rPr>
                <w:noProof/>
                <w:webHidden/>
              </w:rPr>
            </w:r>
            <w:r w:rsidR="00205B27">
              <w:rPr>
                <w:noProof/>
                <w:webHidden/>
              </w:rPr>
              <w:fldChar w:fldCharType="separate"/>
            </w:r>
            <w:r w:rsidR="00205B27">
              <w:rPr>
                <w:noProof/>
                <w:webHidden/>
              </w:rPr>
              <w:t>3</w:t>
            </w:r>
            <w:r w:rsidR="00205B27">
              <w:rPr>
                <w:noProof/>
                <w:webHidden/>
              </w:rPr>
              <w:fldChar w:fldCharType="end"/>
            </w:r>
          </w:hyperlink>
        </w:p>
        <w:p w:rsidR="00205B27" w:rsidRDefault="00205B27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zh-CN"/>
            </w:rPr>
          </w:pPr>
          <w:hyperlink w:anchor="_Toc437028025" w:history="1">
            <w:r w:rsidRPr="00DE5186">
              <w:rPr>
                <w:rStyle w:val="Hyperlink"/>
                <w:noProof/>
              </w:rPr>
              <w:t>II.</w:t>
            </w:r>
            <w:r>
              <w:rPr>
                <w:noProof/>
                <w:lang w:eastAsia="zh-CN"/>
              </w:rPr>
              <w:tab/>
            </w:r>
            <w:r w:rsidRPr="00DE5186">
              <w:rPr>
                <w:rStyle w:val="Hyperlink"/>
                <w:noProof/>
              </w:rPr>
              <w:t>Game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_Toc437028025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B27" w:rsidRDefault="00205B27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eastAsia="zh-CN"/>
            </w:rPr>
          </w:pPr>
          <w:hyperlink w:anchor="_Toc437028026" w:history="1">
            <w:r w:rsidRPr="00DE5186">
              <w:rPr>
                <w:rStyle w:val="Hyperlink"/>
                <w:noProof/>
              </w:rPr>
              <w:t>III.</w:t>
            </w:r>
            <w:r>
              <w:rPr>
                <w:noProof/>
                <w:lang w:eastAsia="zh-CN"/>
              </w:rPr>
              <w:tab/>
            </w:r>
            <w:r w:rsidRPr="00DE5186">
              <w:rPr>
                <w:rStyle w:val="Hyperlink"/>
                <w:noProof/>
              </w:rPr>
              <w:t>Game Play Mechanics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_Toc437028026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B27" w:rsidRDefault="00205B27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eastAsia="zh-CN"/>
            </w:rPr>
          </w:pPr>
          <w:hyperlink w:anchor="_Toc437028027" w:history="1">
            <w:r w:rsidRPr="00DE5186">
              <w:rPr>
                <w:rStyle w:val="Hyperlink"/>
                <w:noProof/>
              </w:rPr>
              <w:t>IV.</w:t>
            </w:r>
            <w:r>
              <w:rPr>
                <w:noProof/>
                <w:lang w:eastAsia="zh-CN"/>
              </w:rPr>
              <w:tab/>
            </w:r>
            <w:r w:rsidRPr="00DE5186">
              <w:rPr>
                <w:rStyle w:val="Hyperlink"/>
                <w:noProof/>
              </w:rPr>
              <w:t>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_Toc437028027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B27" w:rsidRDefault="00205B27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zh-CN"/>
            </w:rPr>
          </w:pPr>
          <w:hyperlink w:anchor="_Toc437028028" w:history="1">
            <w:r w:rsidRPr="00DE5186">
              <w:rPr>
                <w:rStyle w:val="Hyperlink"/>
                <w:noProof/>
              </w:rPr>
              <w:t>V.</w:t>
            </w:r>
            <w:r>
              <w:rPr>
                <w:noProof/>
                <w:lang w:eastAsia="zh-CN"/>
              </w:rPr>
              <w:tab/>
            </w:r>
            <w:r w:rsidRPr="00DE5186">
              <w:rPr>
                <w:rStyle w:val="Hyperlink"/>
                <w:noProof/>
              </w:rPr>
              <w:t>Detailed Game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_Toc437028028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B27" w:rsidRDefault="00205B27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eastAsia="zh-CN"/>
            </w:rPr>
          </w:pPr>
          <w:hyperlink w:anchor="_Toc437028029" w:history="1">
            <w:r w:rsidRPr="00DE5186">
              <w:rPr>
                <w:rStyle w:val="Hyperlink"/>
                <w:noProof/>
              </w:rPr>
              <w:t>VI.</w:t>
            </w:r>
            <w:r>
              <w:rPr>
                <w:noProof/>
                <w:lang w:eastAsia="zh-CN"/>
              </w:rPr>
              <w:tab/>
            </w:r>
            <w:r w:rsidRPr="00DE5186">
              <w:rPr>
                <w:rStyle w:val="Hyperlink"/>
                <w:noProof/>
              </w:rPr>
              <w:t>Interface Sketch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_Toc437028029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B27" w:rsidRDefault="00205B27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eastAsia="zh-CN"/>
            </w:rPr>
          </w:pPr>
          <w:hyperlink w:anchor="_Toc437028030" w:history="1">
            <w:r w:rsidRPr="00DE5186">
              <w:rPr>
                <w:rStyle w:val="Hyperlink"/>
                <w:noProof/>
              </w:rPr>
              <w:t>VII.</w:t>
            </w:r>
            <w:r>
              <w:rPr>
                <w:noProof/>
                <w:lang w:eastAsia="zh-CN"/>
              </w:rPr>
              <w:tab/>
            </w:r>
            <w:r w:rsidRPr="00DE5186">
              <w:rPr>
                <w:rStyle w:val="Hyperlink"/>
                <w:noProof/>
              </w:rPr>
              <w:t>Screen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_Toc437028030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B27" w:rsidRDefault="00205B27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eastAsia="zh-CN"/>
            </w:rPr>
          </w:pPr>
          <w:hyperlink w:anchor="_Toc437028031" w:history="1">
            <w:r w:rsidRPr="00DE5186">
              <w:rPr>
                <w:rStyle w:val="Hyperlink"/>
                <w:noProof/>
              </w:rPr>
              <w:t>VIII.</w:t>
            </w:r>
            <w:r>
              <w:rPr>
                <w:noProof/>
                <w:lang w:eastAsia="zh-CN"/>
              </w:rPr>
              <w:tab/>
            </w:r>
            <w:r w:rsidRPr="00DE5186">
              <w:rPr>
                <w:rStyle w:val="Hyperlink"/>
                <w:noProof/>
              </w:rPr>
              <w:t>Characters / Vehicles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_Toc437028031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B27" w:rsidRDefault="00205B27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eastAsia="zh-CN"/>
            </w:rPr>
          </w:pPr>
          <w:hyperlink w:anchor="_Toc437028032" w:history="1">
            <w:r w:rsidRPr="00DE5186">
              <w:rPr>
                <w:rStyle w:val="Hyperlink"/>
                <w:noProof/>
              </w:rPr>
              <w:t>IX.</w:t>
            </w:r>
            <w:r>
              <w:rPr>
                <w:noProof/>
                <w:lang w:eastAsia="zh-CN"/>
              </w:rPr>
              <w:tab/>
            </w:r>
            <w:r w:rsidRPr="00DE5186">
              <w:rPr>
                <w:rStyle w:val="Hyperlink"/>
                <w:noProof/>
              </w:rPr>
              <w:t>Scoring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_Toc437028032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B27" w:rsidRDefault="00205B27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zh-CN"/>
            </w:rPr>
          </w:pPr>
          <w:hyperlink w:anchor="_Toc437028033" w:history="1">
            <w:r w:rsidRPr="00DE5186">
              <w:rPr>
                <w:rStyle w:val="Hyperlink"/>
                <w:noProof/>
              </w:rPr>
              <w:t>X.</w:t>
            </w:r>
            <w:r>
              <w:rPr>
                <w:noProof/>
                <w:lang w:eastAsia="zh-CN"/>
              </w:rPr>
              <w:tab/>
            </w:r>
            <w:r w:rsidRPr="00DE5186">
              <w:rPr>
                <w:rStyle w:val="Hyperlink"/>
                <w:noProof/>
              </w:rPr>
              <w:t>Sound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_Toc437028033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B27" w:rsidRDefault="00205B27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eastAsia="zh-CN"/>
            </w:rPr>
          </w:pPr>
          <w:hyperlink w:anchor="_Toc437028034" w:history="1">
            <w:r w:rsidRPr="00DE5186">
              <w:rPr>
                <w:rStyle w:val="Hyperlink"/>
                <w:noProof/>
              </w:rPr>
              <w:t>XI.</w:t>
            </w:r>
            <w:r>
              <w:rPr>
                <w:noProof/>
                <w:lang w:eastAsia="zh-CN"/>
              </w:rPr>
              <w:tab/>
            </w:r>
            <w:r w:rsidRPr="00DE5186">
              <w:rPr>
                <w:rStyle w:val="Hyperlink"/>
                <w:noProof/>
              </w:rPr>
              <w:t>Art / Multimedia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_Toc437028034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D20" w:rsidRDefault="00D16D20" w:rsidP="00D16D20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D16D20" w:rsidRDefault="00D16D20" w:rsidP="00D16D2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 </w:t>
      </w:r>
      <w:r w:rsidR="009A4D42">
        <w:rPr>
          <w:b/>
          <w:sz w:val="24"/>
          <w:szCs w:val="24"/>
          <w:u w:val="single"/>
        </w:rPr>
        <w:br w:type="page"/>
      </w:r>
    </w:p>
    <w:p w:rsidR="00F56775" w:rsidRDefault="009A4D42" w:rsidP="0047749D">
      <w:pPr>
        <w:pStyle w:val="Heading1"/>
        <w:numPr>
          <w:ilvl w:val="0"/>
          <w:numId w:val="2"/>
        </w:numPr>
      </w:pPr>
      <w:bookmarkStart w:id="0" w:name="_Toc437028024"/>
      <w:r>
        <w:lastRenderedPageBreak/>
        <w:t>Version History</w:t>
      </w:r>
      <w:bookmarkStart w:id="1" w:name="_GoBack"/>
      <w:bookmarkEnd w:id="0"/>
      <w:bookmarkEnd w:id="1"/>
    </w:p>
    <w:p w:rsidR="00D16D20" w:rsidRPr="00653AA2" w:rsidRDefault="00D16D20" w:rsidP="00653AA2">
      <w:pPr>
        <w:pStyle w:val="ListParagraph"/>
      </w:pPr>
      <w:r w:rsidRPr="00653AA2">
        <w:t xml:space="preserve">Current Version: </w:t>
      </w:r>
      <w:proofErr w:type="spellStart"/>
      <w:r w:rsidR="00817A90" w:rsidRPr="00653AA2">
        <w:t>v</w:t>
      </w:r>
      <w:r w:rsidR="0019765D">
        <w:t>1</w:t>
      </w:r>
      <w:r w:rsidR="00817A90" w:rsidRPr="00653AA2">
        <w:t>.0</w:t>
      </w:r>
      <w:proofErr w:type="spellEnd"/>
    </w:p>
    <w:p w:rsidR="00267BDF" w:rsidRDefault="00267BDF" w:rsidP="00653AA2">
      <w:pPr>
        <w:pStyle w:val="ListParagraph"/>
      </w:pPr>
      <w:r w:rsidRPr="00653AA2">
        <w:t xml:space="preserve">Version Control is conducted by using </w:t>
      </w:r>
      <w:proofErr w:type="spellStart"/>
      <w:r w:rsidRPr="00653AA2">
        <w:t>github</w:t>
      </w:r>
      <w:proofErr w:type="spellEnd"/>
      <w:r w:rsidRPr="00653AA2">
        <w:t>:</w:t>
      </w:r>
    </w:p>
    <w:p w:rsidR="007F0045" w:rsidRPr="00653AA2" w:rsidRDefault="007F0045" w:rsidP="00653AA2">
      <w:pPr>
        <w:pStyle w:val="ListParagraph"/>
      </w:pPr>
      <w:r w:rsidRPr="007F0045">
        <w:t>https://</w:t>
      </w:r>
      <w:proofErr w:type="spellStart"/>
      <w:r w:rsidRPr="007F0045">
        <w:t>github.com</w:t>
      </w:r>
      <w:proofErr w:type="spellEnd"/>
      <w:r w:rsidRPr="007F0045">
        <w:t>/y-pan/</w:t>
      </w:r>
      <w:proofErr w:type="spellStart"/>
      <w:r w:rsidRPr="007F0045">
        <w:t>TowerDefence</w:t>
      </w:r>
      <w:proofErr w:type="spellEnd"/>
    </w:p>
    <w:p w:rsidR="00BF4089" w:rsidRDefault="009F6693" w:rsidP="0047749D">
      <w:pPr>
        <w:pStyle w:val="Heading1"/>
        <w:numPr>
          <w:ilvl w:val="0"/>
          <w:numId w:val="2"/>
        </w:numPr>
      </w:pPr>
      <w:bookmarkStart w:id="2" w:name="_Toc437028025"/>
      <w:r w:rsidRPr="008C6B2D">
        <w:t>Game Overview</w:t>
      </w:r>
      <w:bookmarkEnd w:id="2"/>
    </w:p>
    <w:p w:rsidR="007F0045" w:rsidRDefault="007F0045" w:rsidP="00D16D20">
      <w:pPr>
        <w:pStyle w:val="ListParagraph"/>
      </w:pPr>
      <w:r>
        <w:t xml:space="preserve">This is a tower defence game. When Enemy gets to heart (the goal), player’s life would be decreased, and game is over when life is down to 0. </w:t>
      </w:r>
    </w:p>
    <w:p w:rsidR="00D16D20" w:rsidRPr="008C6B2D" w:rsidRDefault="007F0045" w:rsidP="00D16D20">
      <w:pPr>
        <w:pStyle w:val="ListParagraph"/>
        <w:rPr>
          <w:b/>
          <w:sz w:val="24"/>
          <w:szCs w:val="24"/>
        </w:rPr>
      </w:pPr>
      <w:r>
        <w:t>Drag and drop tower onto grass background to build tower, then update tower to increase the power.</w:t>
      </w:r>
    </w:p>
    <w:p w:rsidR="009F6693" w:rsidRPr="008C6B2D" w:rsidRDefault="009F6693" w:rsidP="0047749D">
      <w:pPr>
        <w:pStyle w:val="Heading1"/>
        <w:numPr>
          <w:ilvl w:val="0"/>
          <w:numId w:val="2"/>
        </w:numPr>
      </w:pPr>
      <w:bookmarkStart w:id="3" w:name="_Toc437028026"/>
      <w:r w:rsidRPr="008C6B2D">
        <w:t>Game Play Mechanics</w:t>
      </w:r>
      <w:bookmarkEnd w:id="3"/>
    </w:p>
    <w:p w:rsidR="00686D09" w:rsidRPr="00F60E42" w:rsidRDefault="007F0045" w:rsidP="00653AA2">
      <w:pPr>
        <w:pStyle w:val="ListParagraph"/>
        <w:rPr>
          <w:b/>
          <w:sz w:val="24"/>
          <w:szCs w:val="24"/>
        </w:rPr>
      </w:pPr>
      <w:r>
        <w:rPr>
          <w:sz w:val="24"/>
          <w:szCs w:val="24"/>
        </w:rPr>
        <w:t>Using mouse to drag, drop to update tower, and click to update tower level.</w:t>
      </w:r>
    </w:p>
    <w:p w:rsidR="00BF4089" w:rsidRPr="0047749D" w:rsidRDefault="009F6693" w:rsidP="0047749D">
      <w:pPr>
        <w:pStyle w:val="Heading1"/>
        <w:numPr>
          <w:ilvl w:val="0"/>
          <w:numId w:val="2"/>
        </w:numPr>
      </w:pPr>
      <w:bookmarkStart w:id="4" w:name="_Toc437028027"/>
      <w:r w:rsidRPr="0047749D">
        <w:t>Controls</w:t>
      </w:r>
      <w:bookmarkEnd w:id="4"/>
    </w:p>
    <w:p w:rsidR="00686D09" w:rsidRPr="00F60E42" w:rsidRDefault="00267BDF" w:rsidP="00653AA2">
      <w:pPr>
        <w:pStyle w:val="ListParagraph"/>
        <w:rPr>
          <w:b/>
          <w:sz w:val="24"/>
          <w:szCs w:val="24"/>
        </w:rPr>
      </w:pPr>
      <w:r w:rsidRPr="00F60E42">
        <w:rPr>
          <w:sz w:val="24"/>
          <w:szCs w:val="24"/>
        </w:rPr>
        <w:t>Mouse</w:t>
      </w:r>
    </w:p>
    <w:p w:rsidR="009F6693" w:rsidRPr="0047749D" w:rsidRDefault="00817A90" w:rsidP="0047749D">
      <w:pPr>
        <w:pStyle w:val="Heading1"/>
        <w:numPr>
          <w:ilvl w:val="0"/>
          <w:numId w:val="2"/>
        </w:numPr>
      </w:pPr>
      <w:bookmarkStart w:id="5" w:name="_Toc437028028"/>
      <w:r w:rsidRPr="0047749D">
        <w:t>Detailed Game Description</w:t>
      </w:r>
      <w:bookmarkEnd w:id="5"/>
    </w:p>
    <w:p w:rsidR="00EF33EB" w:rsidRDefault="0057557A" w:rsidP="00C41E87">
      <w:pPr>
        <w:ind w:left="720"/>
        <w:rPr>
          <w:sz w:val="24"/>
          <w:szCs w:val="24"/>
        </w:rPr>
      </w:pPr>
      <w:r>
        <w:rPr>
          <w:sz w:val="24"/>
          <w:szCs w:val="24"/>
        </w:rPr>
        <w:t>Enemies will move along the stone tile path to the end which is the heart.</w:t>
      </w:r>
    </w:p>
    <w:p w:rsidR="00EF33EB" w:rsidRDefault="0057557A" w:rsidP="00A10817">
      <w:pPr>
        <w:ind w:left="720"/>
        <w:rPr>
          <w:sz w:val="24"/>
          <w:szCs w:val="24"/>
        </w:rPr>
      </w:pPr>
      <w:r>
        <w:rPr>
          <w:sz w:val="24"/>
          <w:szCs w:val="24"/>
        </w:rPr>
        <w:t>Player has to build tower to shoot enemies.</w:t>
      </w:r>
    </w:p>
    <w:p w:rsidR="00A10817" w:rsidRPr="00A10817" w:rsidRDefault="00A10817" w:rsidP="00A10817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       Building and updating </w:t>
      </w:r>
      <w:r>
        <w:rPr>
          <w:sz w:val="24"/>
          <w:szCs w:val="24"/>
        </w:rPr>
        <w:t xml:space="preserve">tower </w:t>
      </w:r>
      <w:r>
        <w:rPr>
          <w:sz w:val="24"/>
          <w:szCs w:val="24"/>
        </w:rPr>
        <w:t>all cost some money, while player can earn more money by killing enemies.</w:t>
      </w:r>
    </w:p>
    <w:p w:rsidR="009F6693" w:rsidRDefault="009F6693" w:rsidP="0047749D">
      <w:pPr>
        <w:pStyle w:val="Heading1"/>
        <w:numPr>
          <w:ilvl w:val="0"/>
          <w:numId w:val="2"/>
        </w:numPr>
      </w:pPr>
      <w:bookmarkStart w:id="6" w:name="_Toc437028029"/>
      <w:r w:rsidRPr="0047749D">
        <w:t>Interface</w:t>
      </w:r>
      <w:r w:rsidR="00D668E0" w:rsidRPr="0047749D">
        <w:t xml:space="preserve"> Sketch</w:t>
      </w:r>
      <w:bookmarkEnd w:id="6"/>
    </w:p>
    <w:p w:rsidR="00653AA2" w:rsidRDefault="00EC2A51" w:rsidP="00653AA2">
      <w:r>
        <w:rPr>
          <w:noProof/>
          <w:lang w:eastAsia="zh-CN"/>
        </w:rPr>
        <w:drawing>
          <wp:anchor distT="0" distB="0" distL="114300" distR="114300" simplePos="0" relativeHeight="251586048" behindDoc="0" locked="0" layoutInCell="1" allowOverlap="1" wp14:anchorId="14B0CF6B" wp14:editId="5E11F736">
            <wp:simplePos x="0" y="0"/>
            <wp:positionH relativeFrom="column">
              <wp:posOffset>1758315</wp:posOffset>
            </wp:positionH>
            <wp:positionV relativeFrom="paragraph">
              <wp:posOffset>170180</wp:posOffset>
            </wp:positionV>
            <wp:extent cx="3009333" cy="2265680"/>
            <wp:effectExtent l="0" t="0" r="635" b="127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74E9B1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333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3AA2" w:rsidRDefault="00653AA2" w:rsidP="00653AA2"/>
    <w:p w:rsidR="00653AA2" w:rsidRDefault="00653AA2" w:rsidP="00653AA2"/>
    <w:p w:rsidR="00E77C65" w:rsidRDefault="00E77C65" w:rsidP="00653AA2"/>
    <w:p w:rsidR="00E77C65" w:rsidRDefault="00E77C65" w:rsidP="00653AA2"/>
    <w:p w:rsidR="00E77C65" w:rsidRDefault="00E77C65" w:rsidP="00653AA2"/>
    <w:p w:rsidR="00E77C65" w:rsidRDefault="00E77C65" w:rsidP="00653AA2"/>
    <w:p w:rsidR="00E77C65" w:rsidRDefault="00E77C65" w:rsidP="00653AA2"/>
    <w:p w:rsidR="00E77C65" w:rsidRDefault="00E77C65" w:rsidP="00653AA2"/>
    <w:p w:rsidR="00E77C65" w:rsidRDefault="00EC2A51" w:rsidP="00653AA2">
      <w:r>
        <w:rPr>
          <w:noProof/>
          <w:lang w:eastAsia="zh-CN"/>
        </w:rPr>
        <w:lastRenderedPageBreak/>
        <w:drawing>
          <wp:anchor distT="0" distB="0" distL="114300" distR="114300" simplePos="0" relativeHeight="251589120" behindDoc="0" locked="0" layoutInCell="1" allowOverlap="1" wp14:anchorId="675E6AF7" wp14:editId="2C3A7021">
            <wp:simplePos x="0" y="0"/>
            <wp:positionH relativeFrom="column">
              <wp:posOffset>1581150</wp:posOffset>
            </wp:positionH>
            <wp:positionV relativeFrom="paragraph">
              <wp:posOffset>279400</wp:posOffset>
            </wp:positionV>
            <wp:extent cx="3003550" cy="2273300"/>
            <wp:effectExtent l="0" t="0" r="635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786" t="11016" r="24680" b="20987"/>
                    <a:stretch/>
                  </pic:blipFill>
                  <pic:spPr bwMode="auto">
                    <a:xfrm>
                      <a:off x="0" y="0"/>
                      <a:ext cx="3003550" cy="227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3AA2" w:rsidRDefault="00653AA2" w:rsidP="00653AA2"/>
    <w:p w:rsidR="00653AA2" w:rsidRDefault="00653AA2" w:rsidP="00653AA2"/>
    <w:p w:rsidR="00653AA2" w:rsidRDefault="00653AA2" w:rsidP="00653AA2"/>
    <w:p w:rsidR="00E77C65" w:rsidRDefault="00E77C65" w:rsidP="00653AA2"/>
    <w:p w:rsidR="00E77C65" w:rsidRDefault="00E77C65" w:rsidP="00653AA2"/>
    <w:p w:rsidR="00E77C65" w:rsidRDefault="00E77C65" w:rsidP="00653AA2"/>
    <w:p w:rsidR="00E77C65" w:rsidRDefault="00E77C65" w:rsidP="00653AA2"/>
    <w:p w:rsidR="00E77C65" w:rsidRDefault="00E77C65" w:rsidP="00653AA2"/>
    <w:p w:rsidR="00E77C65" w:rsidRDefault="00EC2A51" w:rsidP="00653AA2">
      <w:r>
        <w:rPr>
          <w:noProof/>
          <w:lang w:eastAsia="zh-CN"/>
        </w:rPr>
        <w:drawing>
          <wp:anchor distT="0" distB="0" distL="114300" distR="114300" simplePos="0" relativeHeight="251601408" behindDoc="0" locked="0" layoutInCell="1" allowOverlap="1" wp14:anchorId="4CBE25AA" wp14:editId="35B7B95C">
            <wp:simplePos x="0" y="0"/>
            <wp:positionH relativeFrom="column">
              <wp:posOffset>1593922</wp:posOffset>
            </wp:positionH>
            <wp:positionV relativeFrom="paragraph">
              <wp:posOffset>146050</wp:posOffset>
            </wp:positionV>
            <wp:extent cx="3022600" cy="2270179"/>
            <wp:effectExtent l="0" t="0" r="635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74C728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2701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7C65" w:rsidRDefault="00E77C65" w:rsidP="00653AA2"/>
    <w:p w:rsidR="00E77C65" w:rsidRDefault="00E77C65" w:rsidP="00653AA2"/>
    <w:p w:rsidR="00E77C65" w:rsidRDefault="00E77C65" w:rsidP="00653AA2"/>
    <w:p w:rsidR="00653AA2" w:rsidRDefault="00653AA2" w:rsidP="00653AA2"/>
    <w:p w:rsidR="00E77C65" w:rsidRDefault="00E77C65" w:rsidP="00653AA2"/>
    <w:p w:rsidR="00E77C65" w:rsidRPr="00653AA2" w:rsidRDefault="00E77C65" w:rsidP="00653AA2"/>
    <w:p w:rsidR="00817A90" w:rsidRDefault="00817A90" w:rsidP="00267BDF">
      <w:pPr>
        <w:jc w:val="center"/>
        <w:rPr>
          <w:b/>
          <w:sz w:val="24"/>
          <w:szCs w:val="24"/>
        </w:rPr>
      </w:pPr>
    </w:p>
    <w:p w:rsidR="00314618" w:rsidRDefault="00314618" w:rsidP="00267BDF">
      <w:pPr>
        <w:jc w:val="center"/>
        <w:rPr>
          <w:b/>
          <w:sz w:val="24"/>
          <w:szCs w:val="24"/>
        </w:rPr>
      </w:pPr>
    </w:p>
    <w:p w:rsidR="00314618" w:rsidRDefault="00314618" w:rsidP="00267BDF">
      <w:pPr>
        <w:jc w:val="center"/>
        <w:rPr>
          <w:b/>
          <w:sz w:val="24"/>
          <w:szCs w:val="24"/>
        </w:rPr>
      </w:pPr>
    </w:p>
    <w:p w:rsidR="00314618" w:rsidRDefault="00314618" w:rsidP="00267BDF">
      <w:pPr>
        <w:jc w:val="center"/>
        <w:rPr>
          <w:b/>
          <w:sz w:val="24"/>
          <w:szCs w:val="24"/>
        </w:rPr>
      </w:pPr>
    </w:p>
    <w:p w:rsidR="005071F2" w:rsidRDefault="005071F2" w:rsidP="00267BDF">
      <w:pPr>
        <w:jc w:val="center"/>
        <w:rPr>
          <w:b/>
          <w:sz w:val="24"/>
          <w:szCs w:val="24"/>
        </w:rPr>
      </w:pPr>
    </w:p>
    <w:p w:rsidR="00314618" w:rsidRDefault="00314618" w:rsidP="00267BDF">
      <w:pPr>
        <w:jc w:val="center"/>
        <w:rPr>
          <w:b/>
          <w:sz w:val="24"/>
          <w:szCs w:val="24"/>
        </w:rPr>
      </w:pPr>
    </w:p>
    <w:p w:rsidR="00314618" w:rsidRDefault="00314618" w:rsidP="00267BDF">
      <w:pPr>
        <w:jc w:val="center"/>
        <w:rPr>
          <w:b/>
          <w:sz w:val="24"/>
          <w:szCs w:val="24"/>
        </w:rPr>
      </w:pPr>
    </w:p>
    <w:p w:rsidR="00314618" w:rsidRDefault="00314618" w:rsidP="00267BDF">
      <w:pPr>
        <w:jc w:val="center"/>
        <w:rPr>
          <w:b/>
          <w:sz w:val="24"/>
          <w:szCs w:val="24"/>
        </w:rPr>
      </w:pPr>
    </w:p>
    <w:p w:rsidR="00314618" w:rsidRDefault="00314618" w:rsidP="00267BDF">
      <w:pPr>
        <w:jc w:val="center"/>
        <w:rPr>
          <w:b/>
          <w:sz w:val="24"/>
          <w:szCs w:val="24"/>
        </w:rPr>
      </w:pPr>
    </w:p>
    <w:p w:rsidR="00314618" w:rsidRPr="008C6B2D" w:rsidRDefault="00314618" w:rsidP="00267BDF">
      <w:pPr>
        <w:jc w:val="center"/>
        <w:rPr>
          <w:b/>
          <w:sz w:val="24"/>
          <w:szCs w:val="24"/>
        </w:rPr>
      </w:pPr>
    </w:p>
    <w:p w:rsidR="009F6693" w:rsidRDefault="00EF33EB" w:rsidP="0047749D">
      <w:pPr>
        <w:pStyle w:val="Heading1"/>
        <w:numPr>
          <w:ilvl w:val="0"/>
          <w:numId w:val="2"/>
        </w:numPr>
      </w:pPr>
      <w:bookmarkStart w:id="7" w:name="_Toc437028030"/>
      <w:r w:rsidRPr="0047749D">
        <w:t>Screen Descriptions</w:t>
      </w:r>
      <w:bookmarkEnd w:id="7"/>
    </w:p>
    <w:p w:rsidR="005071F2" w:rsidRPr="005071F2" w:rsidRDefault="005071F2" w:rsidP="005071F2"/>
    <w:p w:rsidR="001B34B3" w:rsidRDefault="0039481C" w:rsidP="001B34B3">
      <w:pPr>
        <w:pStyle w:val="ListParagraph"/>
        <w:rPr>
          <w:b/>
          <w:sz w:val="24"/>
          <w:szCs w:val="24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546112" behindDoc="0" locked="0" layoutInCell="1" allowOverlap="1" wp14:anchorId="73D083D5" wp14:editId="215E72B3">
                <wp:simplePos x="0" y="0"/>
                <wp:positionH relativeFrom="column">
                  <wp:posOffset>2870200</wp:posOffset>
                </wp:positionH>
                <wp:positionV relativeFrom="paragraph">
                  <wp:posOffset>192405</wp:posOffset>
                </wp:positionV>
                <wp:extent cx="1136650" cy="453390"/>
                <wp:effectExtent l="685800" t="0" r="25400" b="308610"/>
                <wp:wrapNone/>
                <wp:docPr id="10" name="Line Callout 1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453390"/>
                        </a:xfrm>
                        <a:prstGeom prst="borderCallout1">
                          <a:avLst>
                            <a:gd name="adj1" fmla="val 24811"/>
                            <a:gd name="adj2" fmla="val -1238"/>
                            <a:gd name="adj3" fmla="val 158496"/>
                            <a:gd name="adj4" fmla="val -58863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4047" w:rsidRPr="00684047" w:rsidRDefault="0039481C" w:rsidP="00684047">
                            <w:pPr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b/>
                                <w:szCs w:val="24"/>
                              </w:rPr>
                              <w:t>Enemies’ start point</w:t>
                            </w:r>
                          </w:p>
                          <w:p w:rsidR="00684047" w:rsidRDefault="00684047" w:rsidP="00EF33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D083D5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ine Callout 1 10" o:spid="_x0000_s1027" type="#_x0000_t47" style="position:absolute;left:0;text-align:left;margin-left:226pt;margin-top:15.15pt;width:89.5pt;height:35.7pt;z-index:25154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" adj="-12714,34235,-267,5359" fillcolor="white [3201]" strokecolor="#4bacc6 [3208]" strokeweight="2pt">
                <v:textbox>
                  <w:txbxContent>
                    <w:p w:rsidR="00684047" w:rsidRPr="00684047" w:rsidRDefault="0039481C" w:rsidP="00684047">
                      <w:pPr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b/>
                          <w:szCs w:val="24"/>
                        </w:rPr>
                        <w:t>Enemies’ start point</w:t>
                      </w:r>
                    </w:p>
                    <w:p w:rsidR="00684047" w:rsidRDefault="00684047" w:rsidP="00EF33EB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:rsidR="00A464F5" w:rsidRDefault="0039481C" w:rsidP="001B34B3">
      <w:pPr>
        <w:pStyle w:val="ListParagraph"/>
        <w:rPr>
          <w:b/>
          <w:sz w:val="24"/>
          <w:szCs w:val="24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5E4DDEF3" wp14:editId="6C6F0982">
                <wp:simplePos x="0" y="0"/>
                <wp:positionH relativeFrom="column">
                  <wp:posOffset>4483100</wp:posOffset>
                </wp:positionH>
                <wp:positionV relativeFrom="paragraph">
                  <wp:posOffset>92710</wp:posOffset>
                </wp:positionV>
                <wp:extent cx="1136650" cy="453390"/>
                <wp:effectExtent l="685800" t="0" r="25400" b="308610"/>
                <wp:wrapNone/>
                <wp:docPr id="24" name="Line Callout 1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453390"/>
                        </a:xfrm>
                        <a:prstGeom prst="borderCallout1">
                          <a:avLst>
                            <a:gd name="adj1" fmla="val 24811"/>
                            <a:gd name="adj2" fmla="val -1238"/>
                            <a:gd name="adj3" fmla="val 158496"/>
                            <a:gd name="adj4" fmla="val -58863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481C" w:rsidRPr="00684047" w:rsidRDefault="0039481C" w:rsidP="00684047">
                            <w:pPr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b/>
                                <w:szCs w:val="24"/>
                              </w:rPr>
                              <w:t>Enemies’ moving path</w:t>
                            </w:r>
                          </w:p>
                          <w:p w:rsidR="0039481C" w:rsidRDefault="0039481C" w:rsidP="00EF33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DDEF3" id="Line Callout 1 24" o:spid="_x0000_s1028" type="#_x0000_t47" style="position:absolute;left:0;text-align:left;margin-left:353pt;margin-top:7.3pt;width:89.5pt;height:35.7pt;z-index:2516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" adj="-12714,34235,-267,5359" fillcolor="white [3201]" strokecolor="#4bacc6 [3208]" strokeweight="2pt">
                <v:textbox>
                  <w:txbxContent>
                    <w:p w:rsidR="0039481C" w:rsidRPr="00684047" w:rsidRDefault="0039481C" w:rsidP="00684047">
                      <w:pPr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b/>
                          <w:szCs w:val="24"/>
                        </w:rPr>
                        <w:t>Enemies’ moving path</w:t>
                      </w:r>
                    </w:p>
                    <w:p w:rsidR="0039481C" w:rsidRDefault="0039481C" w:rsidP="00EF33EB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EC2A51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566592" behindDoc="0" locked="0" layoutInCell="1" allowOverlap="1" wp14:anchorId="7ACCBC61" wp14:editId="1B63D4B2">
                <wp:simplePos x="0" y="0"/>
                <wp:positionH relativeFrom="column">
                  <wp:posOffset>533400</wp:posOffset>
                </wp:positionH>
                <wp:positionV relativeFrom="paragraph">
                  <wp:posOffset>3810</wp:posOffset>
                </wp:positionV>
                <wp:extent cx="840740" cy="304800"/>
                <wp:effectExtent l="0" t="0" r="473710" b="438150"/>
                <wp:wrapNone/>
                <wp:docPr id="14" name="Line Callout 1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740" cy="304800"/>
                        </a:xfrm>
                        <a:prstGeom prst="borderCallout1">
                          <a:avLst>
                            <a:gd name="adj1" fmla="val 41478"/>
                            <a:gd name="adj2" fmla="val 100824"/>
                            <a:gd name="adj3" fmla="val 236565"/>
                            <a:gd name="adj4" fmla="val 1526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4047" w:rsidRPr="00684047" w:rsidRDefault="00EC2A51" w:rsidP="00684047">
                            <w:pPr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b/>
                                <w:szCs w:val="24"/>
                              </w:rPr>
                              <w:t>Lives</w:t>
                            </w:r>
                          </w:p>
                          <w:p w:rsidR="00684047" w:rsidRDefault="00684047" w:rsidP="00EF33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CBC61" id="Line Callout 1 14" o:spid="_x0000_s1029" type="#_x0000_t47" style="position:absolute;left:0;text-align:left;margin-left:42pt;margin-top:.3pt;width:66.2pt;height:24pt;z-index:25156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" adj="32963,51098,21778,8959" fillcolor="white [3201]" strokecolor="#4bacc6 [3208]" strokeweight="2pt">
                <v:textbox>
                  <w:txbxContent>
                    <w:p w:rsidR="00684047" w:rsidRPr="00684047" w:rsidRDefault="00EC2A51" w:rsidP="00684047">
                      <w:pPr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b/>
                          <w:szCs w:val="24"/>
                        </w:rPr>
                        <w:t>Lives</w:t>
                      </w:r>
                    </w:p>
                    <w:p w:rsidR="00684047" w:rsidRDefault="00684047" w:rsidP="00EF33EB">
                      <w:pPr>
                        <w:jc w:val="center"/>
                      </w:pPr>
                    </w:p>
                  </w:txbxContent>
                </v:textbox>
                <o:callout v:ext="edit" minusx="t" minusy="t"/>
              </v:shape>
            </w:pict>
          </mc:Fallback>
        </mc:AlternateContent>
      </w:r>
    </w:p>
    <w:p w:rsidR="00A464F5" w:rsidRDefault="00A464F5" w:rsidP="001B34B3">
      <w:pPr>
        <w:pStyle w:val="ListParagraph"/>
        <w:rPr>
          <w:b/>
          <w:sz w:val="24"/>
          <w:szCs w:val="24"/>
        </w:rPr>
      </w:pPr>
    </w:p>
    <w:p w:rsidR="00A464F5" w:rsidRDefault="00A464F5" w:rsidP="001B34B3">
      <w:pPr>
        <w:pStyle w:val="ListParagraph"/>
        <w:rPr>
          <w:b/>
          <w:sz w:val="24"/>
          <w:szCs w:val="24"/>
        </w:rPr>
      </w:pPr>
    </w:p>
    <w:p w:rsidR="00EF33EB" w:rsidRDefault="00EC2A51" w:rsidP="00EF33EB">
      <w:pPr>
        <w:pStyle w:val="ListParagraph"/>
        <w:jc w:val="center"/>
        <w:rPr>
          <w:b/>
          <w:sz w:val="24"/>
          <w:szCs w:val="24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561472" behindDoc="0" locked="0" layoutInCell="1" allowOverlap="1" wp14:anchorId="28C183F5" wp14:editId="22F01A82">
                <wp:simplePos x="0" y="0"/>
                <wp:positionH relativeFrom="column">
                  <wp:posOffset>508000</wp:posOffset>
                </wp:positionH>
                <wp:positionV relativeFrom="paragraph">
                  <wp:posOffset>174625</wp:posOffset>
                </wp:positionV>
                <wp:extent cx="913130" cy="330200"/>
                <wp:effectExtent l="0" t="0" r="287020" b="12700"/>
                <wp:wrapNone/>
                <wp:docPr id="13" name="Line Callout 1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3130" cy="330200"/>
                        </a:xfrm>
                        <a:prstGeom prst="borderCallout1">
                          <a:avLst>
                            <a:gd name="adj1" fmla="val 41478"/>
                            <a:gd name="adj2" fmla="val 100824"/>
                            <a:gd name="adj3" fmla="val 59177"/>
                            <a:gd name="adj4" fmla="val 127542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4047" w:rsidRPr="00684047" w:rsidRDefault="00EC2A51" w:rsidP="00684047">
                            <w:pPr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b/>
                                <w:szCs w:val="24"/>
                              </w:rPr>
                              <w:t>Money</w:t>
                            </w:r>
                          </w:p>
                          <w:p w:rsidR="00684047" w:rsidRDefault="00684047" w:rsidP="00EF33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183F5" id="Line Callout 1 13" o:spid="_x0000_s1030" type="#_x0000_t47" style="position:absolute;left:0;text-align:left;margin-left:40pt;margin-top:13.75pt;width:71.9pt;height:26pt;z-index:25156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" adj="27549,12782,21778,8959" fillcolor="white [3201]" strokecolor="#4bacc6 [3208]" strokeweight="2pt">
                <v:textbox>
                  <w:txbxContent>
                    <w:p w:rsidR="00684047" w:rsidRPr="00684047" w:rsidRDefault="00EC2A51" w:rsidP="00684047">
                      <w:pPr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b/>
                          <w:szCs w:val="24"/>
                        </w:rPr>
                        <w:t>Money</w:t>
                      </w:r>
                    </w:p>
                    <w:p w:rsidR="00684047" w:rsidRDefault="00684047" w:rsidP="00EF33EB">
                      <w:pPr>
                        <w:jc w:val="center"/>
                      </w:pP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525632" behindDoc="0" locked="0" layoutInCell="1" allowOverlap="1" wp14:anchorId="7035B228" wp14:editId="5700ACEE">
            <wp:simplePos x="0" y="0"/>
            <wp:positionH relativeFrom="column">
              <wp:posOffset>1676400</wp:posOffset>
            </wp:positionH>
            <wp:positionV relativeFrom="paragraph">
              <wp:posOffset>5715</wp:posOffset>
            </wp:positionV>
            <wp:extent cx="3003550" cy="2273300"/>
            <wp:effectExtent l="0" t="0" r="635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786" t="11016" r="24680" b="20987"/>
                    <a:stretch/>
                  </pic:blipFill>
                  <pic:spPr bwMode="auto">
                    <a:xfrm>
                      <a:off x="0" y="0"/>
                      <a:ext cx="3003550" cy="227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6D09" w:rsidRDefault="00686D09" w:rsidP="00267BDF">
      <w:pPr>
        <w:jc w:val="center"/>
        <w:rPr>
          <w:b/>
          <w:sz w:val="24"/>
          <w:szCs w:val="24"/>
        </w:rPr>
      </w:pPr>
    </w:p>
    <w:p w:rsidR="00BF4089" w:rsidRDefault="00BF4089" w:rsidP="00686D09">
      <w:pPr>
        <w:rPr>
          <w:b/>
          <w:sz w:val="24"/>
          <w:szCs w:val="24"/>
        </w:rPr>
      </w:pPr>
    </w:p>
    <w:p w:rsidR="001B34B3" w:rsidRDefault="00EC2A51" w:rsidP="00686D09">
      <w:pPr>
        <w:rPr>
          <w:b/>
          <w:sz w:val="24"/>
          <w:szCs w:val="24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529728" behindDoc="0" locked="0" layoutInCell="1" allowOverlap="1" wp14:anchorId="1AAD0462" wp14:editId="7A8DE2EA">
                <wp:simplePos x="0" y="0"/>
                <wp:positionH relativeFrom="column">
                  <wp:posOffset>552450</wp:posOffset>
                </wp:positionH>
                <wp:positionV relativeFrom="paragraph">
                  <wp:posOffset>186690</wp:posOffset>
                </wp:positionV>
                <wp:extent cx="952500" cy="361950"/>
                <wp:effectExtent l="0" t="19050" r="400050" b="19050"/>
                <wp:wrapNone/>
                <wp:docPr id="8" name="Line Callout 1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61950"/>
                        </a:xfrm>
                        <a:prstGeom prst="borderCallout1">
                          <a:avLst>
                            <a:gd name="adj1" fmla="val 41478"/>
                            <a:gd name="adj2" fmla="val 100824"/>
                            <a:gd name="adj3" fmla="val -3099"/>
                            <a:gd name="adj4" fmla="val 139100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33EB" w:rsidRDefault="00EC2A51" w:rsidP="00EC2A51">
                            <w:pPr>
                              <w:spacing w:line="240" w:lineRule="auto"/>
                            </w:pPr>
                            <w:r>
                              <w:rPr>
                                <w:b/>
                                <w:szCs w:val="24"/>
                              </w:rPr>
                              <w:t>Enemy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D0462" id="Line Callout 1 8" o:spid="_x0000_s1031" type="#_x0000_t47" style="position:absolute;margin-left:43.5pt;margin-top:14.7pt;width:75pt;height:28.5pt;z-index:25152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" adj="30046,-669,21778,8959" fillcolor="white [3201]" strokecolor="#4bacc6 [3208]" strokeweight="2pt">
                <v:textbox>
                  <w:txbxContent>
                    <w:p w:rsidR="00EF33EB" w:rsidRDefault="00EC2A51" w:rsidP="00EC2A51">
                      <w:pPr>
                        <w:spacing w:line="240" w:lineRule="auto"/>
                      </w:pPr>
                      <w:r>
                        <w:rPr>
                          <w:b/>
                          <w:szCs w:val="24"/>
                        </w:rPr>
                        <w:t>Enemy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:rsidR="0042398E" w:rsidRDefault="0042398E" w:rsidP="00686D09">
      <w:pPr>
        <w:rPr>
          <w:b/>
          <w:sz w:val="24"/>
          <w:szCs w:val="24"/>
        </w:rPr>
      </w:pPr>
    </w:p>
    <w:p w:rsidR="0042398E" w:rsidRDefault="0042398E" w:rsidP="00686D09">
      <w:pPr>
        <w:rPr>
          <w:b/>
          <w:sz w:val="24"/>
          <w:szCs w:val="24"/>
        </w:rPr>
      </w:pPr>
    </w:p>
    <w:p w:rsidR="0042398E" w:rsidRDefault="0039481C" w:rsidP="00686D09">
      <w:pPr>
        <w:rPr>
          <w:b/>
          <w:sz w:val="24"/>
          <w:szCs w:val="24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3E866757" wp14:editId="45374BD2">
                <wp:simplePos x="0" y="0"/>
                <wp:positionH relativeFrom="column">
                  <wp:posOffset>3003550</wp:posOffset>
                </wp:positionH>
                <wp:positionV relativeFrom="paragraph">
                  <wp:posOffset>275590</wp:posOffset>
                </wp:positionV>
                <wp:extent cx="1136650" cy="412750"/>
                <wp:effectExtent l="419100" t="685800" r="25400" b="25400"/>
                <wp:wrapNone/>
                <wp:docPr id="25" name="Line Callout 1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412750"/>
                        </a:xfrm>
                        <a:prstGeom prst="borderCallout1">
                          <a:avLst>
                            <a:gd name="adj1" fmla="val 24811"/>
                            <a:gd name="adj2" fmla="val -1238"/>
                            <a:gd name="adj3" fmla="val -159272"/>
                            <a:gd name="adj4" fmla="val -35400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481C" w:rsidRPr="00684047" w:rsidRDefault="0039481C" w:rsidP="00684047">
                            <w:pPr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b/>
                                <w:szCs w:val="24"/>
                              </w:rPr>
                              <w:t>Tower</w:t>
                            </w:r>
                          </w:p>
                          <w:p w:rsidR="0039481C" w:rsidRDefault="0039481C" w:rsidP="00EF33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66757" id="Line Callout 1 25" o:spid="_x0000_s1032" type="#_x0000_t47" style="position:absolute;margin-left:236.5pt;margin-top:21.7pt;width:89.5pt;height:32.5pt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" adj="-7646,-34403,-267,5359" fillcolor="white [3201]" strokecolor="#4bacc6 [3208]" strokeweight="2pt">
                <v:textbox>
                  <w:txbxContent>
                    <w:p w:rsidR="0039481C" w:rsidRPr="00684047" w:rsidRDefault="0039481C" w:rsidP="00684047">
                      <w:pPr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b/>
                          <w:szCs w:val="24"/>
                        </w:rPr>
                        <w:t>Tower</w:t>
                      </w:r>
                    </w:p>
                    <w:p w:rsidR="0039481C" w:rsidRDefault="0039481C" w:rsidP="00EF33E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C2A51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554304" behindDoc="0" locked="0" layoutInCell="1" allowOverlap="1" wp14:anchorId="374AE5D3" wp14:editId="4F5F9243">
                <wp:simplePos x="0" y="0"/>
                <wp:positionH relativeFrom="column">
                  <wp:posOffset>4921250</wp:posOffset>
                </wp:positionH>
                <wp:positionV relativeFrom="paragraph">
                  <wp:posOffset>37465</wp:posOffset>
                </wp:positionV>
                <wp:extent cx="935355" cy="482600"/>
                <wp:effectExtent l="647700" t="171450" r="17145" b="12700"/>
                <wp:wrapNone/>
                <wp:docPr id="12" name="Line Callout 1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355" cy="482600"/>
                        </a:xfrm>
                        <a:prstGeom prst="borderCallout1">
                          <a:avLst>
                            <a:gd name="adj1" fmla="val 24811"/>
                            <a:gd name="adj2" fmla="val -1238"/>
                            <a:gd name="adj3" fmla="val -35523"/>
                            <a:gd name="adj4" fmla="val -6835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4047" w:rsidRPr="00684047" w:rsidRDefault="0039481C" w:rsidP="00684047">
                            <w:pPr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b/>
                                <w:szCs w:val="24"/>
                              </w:rPr>
                              <w:t>Enemies’ target</w:t>
                            </w:r>
                          </w:p>
                          <w:p w:rsidR="00684047" w:rsidRDefault="00684047" w:rsidP="00EF33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AE5D3" id="Line Callout 1 12" o:spid="_x0000_s1033" type="#_x0000_t47" style="position:absolute;margin-left:387.5pt;margin-top:2.95pt;width:73.65pt;height:38pt;z-index:25155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" adj="-14765,-7673,-267,5359" fillcolor="white [3201]" strokecolor="#4bacc6 [3208]" strokeweight="2pt">
                <v:textbox>
                  <w:txbxContent>
                    <w:p w:rsidR="00684047" w:rsidRPr="00684047" w:rsidRDefault="0039481C" w:rsidP="00684047">
                      <w:pPr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b/>
                          <w:szCs w:val="24"/>
                        </w:rPr>
                        <w:t>Enemies’ target</w:t>
                      </w:r>
                    </w:p>
                    <w:p w:rsidR="00684047" w:rsidRDefault="00684047" w:rsidP="00EF33E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42398E" w:rsidRDefault="00EC2A51" w:rsidP="00686D09">
      <w:pPr>
        <w:rPr>
          <w:b/>
          <w:sz w:val="24"/>
          <w:szCs w:val="24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76C2FC99" wp14:editId="31616BA0">
                <wp:simplePos x="0" y="0"/>
                <wp:positionH relativeFrom="column">
                  <wp:posOffset>698500</wp:posOffset>
                </wp:positionH>
                <wp:positionV relativeFrom="paragraph">
                  <wp:posOffset>17145</wp:posOffset>
                </wp:positionV>
                <wp:extent cx="1301750" cy="342900"/>
                <wp:effectExtent l="0" t="247650" r="12700" b="19050"/>
                <wp:wrapNone/>
                <wp:docPr id="17" name="Line Callout 1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750" cy="342900"/>
                        </a:xfrm>
                        <a:prstGeom prst="borderCallout1">
                          <a:avLst>
                            <a:gd name="adj1" fmla="val -8084"/>
                            <a:gd name="adj2" fmla="val 63784"/>
                            <a:gd name="adj3" fmla="val -68856"/>
                            <a:gd name="adj4" fmla="val 79301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6C69" w:rsidRPr="00684047" w:rsidRDefault="00EC2A51" w:rsidP="00686C69">
                            <w:pPr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b/>
                                <w:szCs w:val="24"/>
                              </w:rPr>
                              <w:t>Tower Menu</w:t>
                            </w:r>
                          </w:p>
                          <w:p w:rsidR="00686C69" w:rsidRDefault="00686C69" w:rsidP="00686C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2FC99" id="Line Callout 1 17" o:spid="_x0000_s1034" type="#_x0000_t47" style="position:absolute;margin-left:55pt;margin-top:1.35pt;width:102.5pt;height:27pt;z-index:25157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" adj="17129,-14873,13777,-1746" fillcolor="white [3201]" strokecolor="#4bacc6 [3208]" strokeweight="2pt">
                <v:textbox>
                  <w:txbxContent>
                    <w:p w:rsidR="00686C69" w:rsidRPr="00684047" w:rsidRDefault="00EC2A51" w:rsidP="00686C69">
                      <w:pPr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b/>
                          <w:szCs w:val="24"/>
                        </w:rPr>
                        <w:t>Tower Menu</w:t>
                      </w:r>
                    </w:p>
                    <w:p w:rsidR="00686C69" w:rsidRDefault="00686C69" w:rsidP="00686C69">
                      <w:pPr>
                        <w:jc w:val="center"/>
                      </w:pP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:rsidR="00314618" w:rsidRDefault="00314618" w:rsidP="00686D09">
      <w:pPr>
        <w:rPr>
          <w:b/>
          <w:sz w:val="24"/>
          <w:szCs w:val="24"/>
        </w:rPr>
      </w:pPr>
    </w:p>
    <w:p w:rsidR="00686C69" w:rsidRDefault="00686C69" w:rsidP="00686D09">
      <w:pPr>
        <w:rPr>
          <w:b/>
          <w:sz w:val="24"/>
          <w:szCs w:val="24"/>
        </w:rPr>
      </w:pPr>
    </w:p>
    <w:p w:rsidR="00686C69" w:rsidRDefault="00686C69" w:rsidP="00686D09">
      <w:pPr>
        <w:rPr>
          <w:b/>
          <w:sz w:val="24"/>
          <w:szCs w:val="24"/>
        </w:rPr>
      </w:pPr>
    </w:p>
    <w:p w:rsidR="00686C69" w:rsidRDefault="00686C69" w:rsidP="00686D09">
      <w:pPr>
        <w:rPr>
          <w:b/>
          <w:sz w:val="24"/>
          <w:szCs w:val="24"/>
        </w:rPr>
      </w:pPr>
    </w:p>
    <w:p w:rsidR="0042398E" w:rsidRDefault="00314618" w:rsidP="00314618">
      <w:pPr>
        <w:pStyle w:val="Heading1"/>
        <w:numPr>
          <w:ilvl w:val="0"/>
          <w:numId w:val="2"/>
        </w:numPr>
      </w:pPr>
      <w:bookmarkStart w:id="8" w:name="_Toc437028031"/>
      <w:r w:rsidRPr="00314618">
        <w:t>Characters / Vehicles</w:t>
      </w:r>
      <w:bookmarkEnd w:id="8"/>
    </w:p>
    <w:p w:rsidR="0039481C" w:rsidRDefault="0039481C" w:rsidP="00314618">
      <w:pPr>
        <w:rPr>
          <w:sz w:val="24"/>
        </w:rPr>
      </w:pPr>
      <w:r>
        <w:rPr>
          <w:sz w:val="24"/>
        </w:rPr>
        <w:t>Enemies move along the rock tile path.</w:t>
      </w:r>
    </w:p>
    <w:p w:rsidR="00314618" w:rsidRDefault="0039481C" w:rsidP="00314618">
      <w:pPr>
        <w:rPr>
          <w:sz w:val="24"/>
        </w:rPr>
      </w:pPr>
      <w:r>
        <w:rPr>
          <w:sz w:val="24"/>
        </w:rPr>
        <w:t>Towers are supposed to be built on grass ground. They will search enemy within its range and fire at it, till it lost it, then search for the next target.</w:t>
      </w:r>
    </w:p>
    <w:p w:rsidR="00972CF6" w:rsidRDefault="00972CF6" w:rsidP="00314618">
      <w:pPr>
        <w:rPr>
          <w:sz w:val="24"/>
        </w:rPr>
      </w:pPr>
    </w:p>
    <w:p w:rsidR="00972CF6" w:rsidRPr="000F7A54" w:rsidRDefault="00972CF6" w:rsidP="00314618">
      <w:pPr>
        <w:rPr>
          <w:sz w:val="24"/>
        </w:rPr>
      </w:pPr>
    </w:p>
    <w:p w:rsidR="00BF4089" w:rsidRPr="0047749D" w:rsidRDefault="006A6649" w:rsidP="0047749D">
      <w:pPr>
        <w:pStyle w:val="Heading1"/>
        <w:numPr>
          <w:ilvl w:val="0"/>
          <w:numId w:val="2"/>
        </w:numPr>
      </w:pPr>
      <w:bookmarkStart w:id="9" w:name="_Toc437028032"/>
      <w:r w:rsidRPr="0047749D">
        <w:lastRenderedPageBreak/>
        <w:t>Scoring</w:t>
      </w:r>
      <w:bookmarkEnd w:id="9"/>
    </w:p>
    <w:p w:rsidR="00686D09" w:rsidRPr="00F83A58" w:rsidRDefault="00F83A58" w:rsidP="00F83A58">
      <w:pPr>
        <w:ind w:left="720"/>
        <w:rPr>
          <w:sz w:val="24"/>
          <w:szCs w:val="24"/>
        </w:rPr>
      </w:pPr>
      <w:r>
        <w:rPr>
          <w:sz w:val="24"/>
          <w:szCs w:val="24"/>
        </w:rPr>
        <w:t>When player survive after all enemy waves, game will continue on next level.</w:t>
      </w:r>
    </w:p>
    <w:p w:rsidR="00EE7F81" w:rsidRDefault="00EE7F81" w:rsidP="00686D09">
      <w:pPr>
        <w:pStyle w:val="ListParagraph"/>
        <w:rPr>
          <w:b/>
          <w:sz w:val="24"/>
          <w:szCs w:val="24"/>
        </w:rPr>
      </w:pPr>
    </w:p>
    <w:p w:rsidR="006828DB" w:rsidRPr="006828DB" w:rsidRDefault="006828DB" w:rsidP="006828DB">
      <w:pPr>
        <w:pStyle w:val="Heading1"/>
        <w:numPr>
          <w:ilvl w:val="0"/>
          <w:numId w:val="2"/>
        </w:numPr>
      </w:pPr>
      <w:bookmarkStart w:id="10" w:name="_Toc437028033"/>
      <w:r w:rsidRPr="006828DB">
        <w:t>Sound Index</w:t>
      </w:r>
      <w:bookmarkEnd w:id="10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530"/>
        <w:gridCol w:w="5214"/>
      </w:tblGrid>
      <w:tr w:rsidR="006828DB" w:rsidRPr="006828DB" w:rsidTr="006828DB">
        <w:tc>
          <w:tcPr>
            <w:tcW w:w="3530" w:type="dxa"/>
          </w:tcPr>
          <w:p w:rsidR="006828DB" w:rsidRPr="006828DB" w:rsidRDefault="006828DB" w:rsidP="006828DB">
            <w:pPr>
              <w:pStyle w:val="ListParagraph"/>
              <w:ind w:left="0"/>
              <w:jc w:val="center"/>
              <w:rPr>
                <w:b/>
                <w:sz w:val="24"/>
                <w:szCs w:val="24"/>
              </w:rPr>
            </w:pPr>
            <w:r w:rsidRPr="006828DB">
              <w:rPr>
                <w:b/>
                <w:sz w:val="24"/>
                <w:szCs w:val="24"/>
              </w:rPr>
              <w:t>Sound clip</w:t>
            </w:r>
          </w:p>
        </w:tc>
        <w:tc>
          <w:tcPr>
            <w:tcW w:w="5214" w:type="dxa"/>
          </w:tcPr>
          <w:p w:rsidR="006828DB" w:rsidRPr="006828DB" w:rsidRDefault="006828DB" w:rsidP="006828DB">
            <w:pPr>
              <w:pStyle w:val="ListParagraph"/>
              <w:ind w:left="0"/>
              <w:jc w:val="center"/>
              <w:rPr>
                <w:b/>
                <w:sz w:val="24"/>
                <w:szCs w:val="24"/>
              </w:rPr>
            </w:pPr>
            <w:r w:rsidRPr="006828DB">
              <w:rPr>
                <w:b/>
                <w:sz w:val="24"/>
                <w:szCs w:val="24"/>
              </w:rPr>
              <w:t>Usage</w:t>
            </w:r>
          </w:p>
        </w:tc>
      </w:tr>
      <w:tr w:rsidR="006828DB" w:rsidRPr="006828DB" w:rsidTr="006828DB">
        <w:tc>
          <w:tcPr>
            <w:tcW w:w="3530" w:type="dxa"/>
          </w:tcPr>
          <w:p w:rsidR="006828DB" w:rsidRPr="006828DB" w:rsidRDefault="000F79D6" w:rsidP="006828D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</w:t>
            </w:r>
            <w:proofErr w:type="spellStart"/>
            <w:r w:rsidR="00541774" w:rsidRPr="00541774">
              <w:rPr>
                <w:sz w:val="24"/>
                <w:szCs w:val="24"/>
              </w:rPr>
              <w:t>horn.mp3</w:t>
            </w:r>
            <w:proofErr w:type="spellEnd"/>
          </w:p>
        </w:tc>
        <w:tc>
          <w:tcPr>
            <w:tcW w:w="5214" w:type="dxa"/>
          </w:tcPr>
          <w:p w:rsidR="006828DB" w:rsidRPr="006828DB" w:rsidRDefault="001402CE" w:rsidP="000F79D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for game </w:t>
            </w:r>
            <w:r w:rsidR="00541774">
              <w:rPr>
                <w:sz w:val="24"/>
                <w:szCs w:val="24"/>
              </w:rPr>
              <w:t xml:space="preserve">beginning </w:t>
            </w:r>
          </w:p>
        </w:tc>
      </w:tr>
      <w:tr w:rsidR="006828DB" w:rsidRPr="006828DB" w:rsidTr="006828DB">
        <w:tc>
          <w:tcPr>
            <w:tcW w:w="3530" w:type="dxa"/>
          </w:tcPr>
          <w:p w:rsidR="006828DB" w:rsidRPr="006828DB" w:rsidRDefault="000F79D6" w:rsidP="006828D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</w:t>
            </w:r>
            <w:proofErr w:type="spellStart"/>
            <w:r w:rsidR="001402CE" w:rsidRPr="001402CE">
              <w:rPr>
                <w:sz w:val="24"/>
                <w:szCs w:val="24"/>
              </w:rPr>
              <w:t>ta_buttonPress.mp3</w:t>
            </w:r>
            <w:proofErr w:type="spellEnd"/>
          </w:p>
        </w:tc>
        <w:tc>
          <w:tcPr>
            <w:tcW w:w="5214" w:type="dxa"/>
          </w:tcPr>
          <w:p w:rsidR="006828DB" w:rsidRPr="006828DB" w:rsidRDefault="001402CE" w:rsidP="006828D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 pressing button</w:t>
            </w:r>
          </w:p>
        </w:tc>
      </w:tr>
      <w:tr w:rsidR="006828DB" w:rsidRPr="006828DB" w:rsidTr="006828DB">
        <w:tc>
          <w:tcPr>
            <w:tcW w:w="3530" w:type="dxa"/>
          </w:tcPr>
          <w:p w:rsidR="006828DB" w:rsidRPr="006828DB" w:rsidRDefault="000F79D6" w:rsidP="006828D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 </w:t>
            </w:r>
            <w:r w:rsidR="0052306B" w:rsidRPr="0052306B">
              <w:rPr>
                <w:sz w:val="24"/>
                <w:szCs w:val="24"/>
              </w:rPr>
              <w:t>Forest-</w:t>
            </w:r>
            <w:proofErr w:type="spellStart"/>
            <w:r w:rsidR="0052306B" w:rsidRPr="0052306B">
              <w:rPr>
                <w:sz w:val="24"/>
                <w:szCs w:val="24"/>
              </w:rPr>
              <w:t>Chase</w:t>
            </w:r>
            <w:r w:rsidR="006828DB" w:rsidRPr="006828DB">
              <w:rPr>
                <w:sz w:val="24"/>
                <w:szCs w:val="24"/>
              </w:rPr>
              <w:t>.mp3</w:t>
            </w:r>
            <w:proofErr w:type="spellEnd"/>
          </w:p>
        </w:tc>
        <w:tc>
          <w:tcPr>
            <w:tcW w:w="5214" w:type="dxa"/>
          </w:tcPr>
          <w:p w:rsidR="006828DB" w:rsidRPr="006828DB" w:rsidRDefault="0052306B" w:rsidP="006828D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game background music</w:t>
            </w:r>
          </w:p>
        </w:tc>
      </w:tr>
      <w:tr w:rsidR="006828DB" w:rsidRPr="006828DB" w:rsidTr="006828DB">
        <w:tc>
          <w:tcPr>
            <w:tcW w:w="3530" w:type="dxa"/>
          </w:tcPr>
          <w:p w:rsidR="006828DB" w:rsidRPr="006828DB" w:rsidRDefault="000F79D6" w:rsidP="006828D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 </w:t>
            </w:r>
            <w:proofErr w:type="spellStart"/>
            <w:r w:rsidR="0052306B" w:rsidRPr="0052306B">
              <w:rPr>
                <w:sz w:val="24"/>
                <w:szCs w:val="24"/>
              </w:rPr>
              <w:t>powerUp</w:t>
            </w:r>
            <w:r w:rsidR="0052306B">
              <w:rPr>
                <w:sz w:val="24"/>
                <w:szCs w:val="24"/>
              </w:rPr>
              <w:t>.mp3</w:t>
            </w:r>
            <w:proofErr w:type="spellEnd"/>
          </w:p>
        </w:tc>
        <w:tc>
          <w:tcPr>
            <w:tcW w:w="5214" w:type="dxa"/>
          </w:tcPr>
          <w:p w:rsidR="006828DB" w:rsidRPr="006828DB" w:rsidRDefault="0052306B" w:rsidP="006828DB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when tower is built or updated</w:t>
            </w:r>
          </w:p>
        </w:tc>
      </w:tr>
    </w:tbl>
    <w:p w:rsidR="006828DB" w:rsidRDefault="006828DB" w:rsidP="00686D09">
      <w:pPr>
        <w:pStyle w:val="ListParagraph"/>
        <w:rPr>
          <w:b/>
          <w:sz w:val="24"/>
          <w:szCs w:val="24"/>
        </w:rPr>
      </w:pPr>
    </w:p>
    <w:p w:rsidR="005D38B2" w:rsidRDefault="005D38B2" w:rsidP="00686D09">
      <w:pPr>
        <w:pStyle w:val="ListParagraph"/>
        <w:rPr>
          <w:b/>
          <w:sz w:val="24"/>
          <w:szCs w:val="24"/>
        </w:rPr>
      </w:pPr>
    </w:p>
    <w:p w:rsidR="005D38B2" w:rsidRDefault="005D38B2" w:rsidP="00686D09">
      <w:pPr>
        <w:pStyle w:val="ListParagraph"/>
        <w:rPr>
          <w:b/>
          <w:sz w:val="24"/>
          <w:szCs w:val="24"/>
        </w:rPr>
      </w:pPr>
    </w:p>
    <w:p w:rsidR="009F6693" w:rsidRPr="0047749D" w:rsidRDefault="00E43B72" w:rsidP="0047749D">
      <w:pPr>
        <w:pStyle w:val="Heading1"/>
        <w:numPr>
          <w:ilvl w:val="0"/>
          <w:numId w:val="2"/>
        </w:numPr>
      </w:pPr>
      <w:bookmarkStart w:id="11" w:name="_Toc437028034"/>
      <w:r w:rsidRPr="0047749D">
        <w:t>Art / Multimedia Index</w:t>
      </w:r>
      <w:bookmarkEnd w:id="11"/>
    </w:p>
    <w:p w:rsidR="00A32ABF" w:rsidRDefault="00A32ABF" w:rsidP="00E43B72">
      <w:pPr>
        <w:pStyle w:val="ListParagraph"/>
        <w:rPr>
          <w:b/>
          <w:sz w:val="24"/>
          <w:szCs w:val="24"/>
        </w:rPr>
      </w:pPr>
    </w:p>
    <w:tbl>
      <w:tblPr>
        <w:tblStyle w:val="TableGrid"/>
        <w:tblW w:w="10349" w:type="dxa"/>
        <w:tblInd w:w="-318" w:type="dxa"/>
        <w:tblLook w:val="04A0" w:firstRow="1" w:lastRow="0" w:firstColumn="1" w:lastColumn="0" w:noHBand="0" w:noVBand="1"/>
      </w:tblPr>
      <w:tblGrid>
        <w:gridCol w:w="3120"/>
        <w:gridCol w:w="7229"/>
      </w:tblGrid>
      <w:tr w:rsidR="00A32ABF" w:rsidRPr="0047749D" w:rsidTr="00E30D2F">
        <w:tc>
          <w:tcPr>
            <w:tcW w:w="3120" w:type="dxa"/>
            <w:vAlign w:val="center"/>
          </w:tcPr>
          <w:p w:rsidR="00A32ABF" w:rsidRPr="0047749D" w:rsidRDefault="00A32ABF" w:rsidP="0047749D">
            <w:pPr>
              <w:pStyle w:val="ListParagraph"/>
              <w:spacing w:line="480" w:lineRule="auto"/>
              <w:ind w:left="0"/>
              <w:jc w:val="center"/>
              <w:rPr>
                <w:b/>
                <w:sz w:val="36"/>
                <w:szCs w:val="24"/>
              </w:rPr>
            </w:pPr>
            <w:r w:rsidRPr="0047749D">
              <w:rPr>
                <w:b/>
                <w:sz w:val="36"/>
                <w:szCs w:val="24"/>
              </w:rPr>
              <w:t>Item Name</w:t>
            </w:r>
          </w:p>
        </w:tc>
        <w:tc>
          <w:tcPr>
            <w:tcW w:w="7229" w:type="dxa"/>
            <w:vAlign w:val="center"/>
          </w:tcPr>
          <w:p w:rsidR="00A32ABF" w:rsidRPr="0047749D" w:rsidRDefault="00A32ABF" w:rsidP="0047749D">
            <w:pPr>
              <w:pStyle w:val="ListParagraph"/>
              <w:spacing w:line="480" w:lineRule="auto"/>
              <w:ind w:left="0"/>
              <w:jc w:val="center"/>
              <w:rPr>
                <w:b/>
                <w:sz w:val="36"/>
                <w:szCs w:val="24"/>
              </w:rPr>
            </w:pPr>
            <w:r w:rsidRPr="0047749D">
              <w:rPr>
                <w:b/>
                <w:sz w:val="36"/>
                <w:szCs w:val="24"/>
              </w:rPr>
              <w:t>Image</w:t>
            </w:r>
          </w:p>
        </w:tc>
      </w:tr>
      <w:tr w:rsidR="00A32ABF" w:rsidTr="00E30D2F">
        <w:trPr>
          <w:trHeight w:val="3443"/>
        </w:trPr>
        <w:tc>
          <w:tcPr>
            <w:tcW w:w="3120" w:type="dxa"/>
            <w:vAlign w:val="center"/>
          </w:tcPr>
          <w:p w:rsidR="00A32ABF" w:rsidRPr="0047749D" w:rsidRDefault="00A32ABF" w:rsidP="0041192D">
            <w:pPr>
              <w:pStyle w:val="ListParagraph"/>
              <w:spacing w:line="480" w:lineRule="auto"/>
              <w:ind w:left="0"/>
              <w:jc w:val="center"/>
              <w:rPr>
                <w:sz w:val="24"/>
                <w:szCs w:val="24"/>
              </w:rPr>
            </w:pPr>
            <w:r w:rsidRPr="0047749D">
              <w:rPr>
                <w:sz w:val="24"/>
                <w:szCs w:val="24"/>
              </w:rPr>
              <w:t>1. Background</w:t>
            </w:r>
            <w:r w:rsidR="0041192D">
              <w:rPr>
                <w:sz w:val="24"/>
                <w:szCs w:val="24"/>
              </w:rPr>
              <w:t>(level 1)</w:t>
            </w:r>
          </w:p>
        </w:tc>
        <w:tc>
          <w:tcPr>
            <w:tcW w:w="7229" w:type="dxa"/>
            <w:vAlign w:val="center"/>
          </w:tcPr>
          <w:p w:rsidR="0041192D" w:rsidRDefault="0041192D" w:rsidP="0047749D">
            <w:pPr>
              <w:pStyle w:val="ListParagraph"/>
              <w:spacing w:line="480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41192D">
              <w:rPr>
                <w:b/>
                <w:noProof/>
                <w:sz w:val="24"/>
                <w:szCs w:val="24"/>
                <w:lang w:eastAsia="zh-CN"/>
              </w:rPr>
              <w:drawing>
                <wp:anchor distT="0" distB="0" distL="114300" distR="114300" simplePos="0" relativeHeight="251639296" behindDoc="0" locked="0" layoutInCell="1" allowOverlap="1" wp14:anchorId="5D26AFB8" wp14:editId="3030006F">
                  <wp:simplePos x="0" y="0"/>
                  <wp:positionH relativeFrom="column">
                    <wp:posOffset>580390</wp:posOffset>
                  </wp:positionH>
                  <wp:positionV relativeFrom="paragraph">
                    <wp:posOffset>210820</wp:posOffset>
                  </wp:positionV>
                  <wp:extent cx="3267710" cy="2451100"/>
                  <wp:effectExtent l="0" t="0" r="8890" b="6350"/>
                  <wp:wrapNone/>
                  <wp:docPr id="26" name="Picture 26" descr="s:\Documents\My Web Sites\TowerDefence\TowerDefence\Assets\images\background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s:\Documents\My Web Sites\TowerDefence\TowerDefence\Assets\images\background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7710" cy="245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1192D" w:rsidRDefault="0041192D" w:rsidP="0047749D">
            <w:pPr>
              <w:pStyle w:val="ListParagraph"/>
              <w:spacing w:line="480" w:lineRule="auto"/>
              <w:ind w:left="0"/>
              <w:jc w:val="center"/>
              <w:rPr>
                <w:b/>
                <w:sz w:val="24"/>
                <w:szCs w:val="24"/>
              </w:rPr>
            </w:pPr>
          </w:p>
          <w:p w:rsidR="0041192D" w:rsidRDefault="0041192D" w:rsidP="0047749D">
            <w:pPr>
              <w:pStyle w:val="ListParagraph"/>
              <w:spacing w:line="480" w:lineRule="auto"/>
              <w:ind w:left="0"/>
              <w:jc w:val="center"/>
              <w:rPr>
                <w:b/>
                <w:sz w:val="24"/>
                <w:szCs w:val="24"/>
              </w:rPr>
            </w:pPr>
          </w:p>
          <w:p w:rsidR="0041192D" w:rsidRDefault="0041192D" w:rsidP="0047749D">
            <w:pPr>
              <w:pStyle w:val="ListParagraph"/>
              <w:spacing w:line="480" w:lineRule="auto"/>
              <w:ind w:left="0"/>
              <w:jc w:val="center"/>
              <w:rPr>
                <w:b/>
                <w:sz w:val="24"/>
                <w:szCs w:val="24"/>
              </w:rPr>
            </w:pPr>
          </w:p>
          <w:p w:rsidR="0041192D" w:rsidRDefault="0041192D" w:rsidP="0047749D">
            <w:pPr>
              <w:pStyle w:val="ListParagraph"/>
              <w:spacing w:line="480" w:lineRule="auto"/>
              <w:ind w:left="0"/>
              <w:jc w:val="center"/>
              <w:rPr>
                <w:b/>
                <w:sz w:val="24"/>
                <w:szCs w:val="24"/>
              </w:rPr>
            </w:pPr>
          </w:p>
          <w:p w:rsidR="0041192D" w:rsidRDefault="0041192D" w:rsidP="0047749D">
            <w:pPr>
              <w:pStyle w:val="ListParagraph"/>
              <w:spacing w:line="480" w:lineRule="auto"/>
              <w:ind w:left="0"/>
              <w:jc w:val="center"/>
              <w:rPr>
                <w:b/>
                <w:sz w:val="24"/>
                <w:szCs w:val="24"/>
              </w:rPr>
            </w:pPr>
          </w:p>
          <w:p w:rsidR="0041192D" w:rsidRDefault="0041192D" w:rsidP="0047749D">
            <w:pPr>
              <w:pStyle w:val="ListParagraph"/>
              <w:spacing w:line="480" w:lineRule="auto"/>
              <w:ind w:left="0"/>
              <w:jc w:val="center"/>
              <w:rPr>
                <w:b/>
                <w:sz w:val="24"/>
                <w:szCs w:val="24"/>
              </w:rPr>
            </w:pPr>
          </w:p>
          <w:p w:rsidR="00A32ABF" w:rsidRDefault="00A32ABF" w:rsidP="0047749D">
            <w:pPr>
              <w:pStyle w:val="ListParagraph"/>
              <w:spacing w:line="480" w:lineRule="auto"/>
              <w:ind w:left="0"/>
              <w:jc w:val="center"/>
              <w:rPr>
                <w:b/>
                <w:sz w:val="24"/>
                <w:szCs w:val="24"/>
              </w:rPr>
            </w:pPr>
          </w:p>
        </w:tc>
      </w:tr>
      <w:tr w:rsidR="00A32ABF" w:rsidTr="00E30D2F">
        <w:trPr>
          <w:trHeight w:val="1244"/>
        </w:trPr>
        <w:tc>
          <w:tcPr>
            <w:tcW w:w="3120" w:type="dxa"/>
            <w:vAlign w:val="center"/>
          </w:tcPr>
          <w:p w:rsidR="00A32ABF" w:rsidRPr="0047749D" w:rsidRDefault="00A32ABF" w:rsidP="00E30D2F">
            <w:pPr>
              <w:pStyle w:val="ListParagraph"/>
              <w:spacing w:line="480" w:lineRule="auto"/>
              <w:ind w:left="0"/>
              <w:jc w:val="center"/>
              <w:rPr>
                <w:sz w:val="24"/>
                <w:szCs w:val="24"/>
              </w:rPr>
            </w:pPr>
            <w:r w:rsidRPr="0047749D">
              <w:rPr>
                <w:sz w:val="24"/>
                <w:szCs w:val="24"/>
              </w:rPr>
              <w:t xml:space="preserve">2. </w:t>
            </w:r>
            <w:r w:rsidR="00E30D2F">
              <w:rPr>
                <w:sz w:val="24"/>
                <w:szCs w:val="24"/>
              </w:rPr>
              <w:t>Button</w:t>
            </w:r>
          </w:p>
        </w:tc>
        <w:tc>
          <w:tcPr>
            <w:tcW w:w="7229" w:type="dxa"/>
            <w:vAlign w:val="center"/>
          </w:tcPr>
          <w:p w:rsidR="005D38B2" w:rsidRDefault="0041192D" w:rsidP="0047749D">
            <w:pPr>
              <w:pStyle w:val="ListParagraph"/>
              <w:spacing w:line="480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41192D">
              <w:rPr>
                <w:b/>
                <w:noProof/>
                <w:sz w:val="24"/>
                <w:szCs w:val="24"/>
                <w:lang w:eastAsia="zh-CN"/>
              </w:rPr>
              <w:drawing>
                <wp:anchor distT="0" distB="0" distL="114300" distR="114300" simplePos="0" relativeHeight="251649536" behindDoc="0" locked="0" layoutInCell="1" allowOverlap="1" wp14:anchorId="3C8D6CF4" wp14:editId="1899A32F">
                  <wp:simplePos x="0" y="0"/>
                  <wp:positionH relativeFrom="column">
                    <wp:posOffset>1770380</wp:posOffset>
                  </wp:positionH>
                  <wp:positionV relativeFrom="paragraph">
                    <wp:posOffset>318770</wp:posOffset>
                  </wp:positionV>
                  <wp:extent cx="1430020" cy="572135"/>
                  <wp:effectExtent l="0" t="0" r="0" b="0"/>
                  <wp:wrapNone/>
                  <wp:docPr id="32" name="Picture 32" descr="s:\Documents\My Web Sites\TowerDefence\TowerDefence\Assets\images\next_butt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s:\Documents\My Web Sites\TowerDefence\TowerDefence\Assets\images\next_butt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0020" cy="57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D38B2" w:rsidRDefault="0041192D" w:rsidP="0047749D">
            <w:pPr>
              <w:pStyle w:val="ListParagraph"/>
              <w:spacing w:line="480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41192D">
              <w:rPr>
                <w:b/>
                <w:noProof/>
                <w:sz w:val="24"/>
                <w:szCs w:val="24"/>
                <w:lang w:eastAsia="zh-CN"/>
              </w:rPr>
              <w:drawing>
                <wp:anchor distT="0" distB="0" distL="114300" distR="114300" simplePos="0" relativeHeight="251641344" behindDoc="0" locked="0" layoutInCell="1" allowOverlap="1" wp14:anchorId="5916140B" wp14:editId="3F0BDF4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30020" cy="572135"/>
                  <wp:effectExtent l="0" t="0" r="0" b="0"/>
                  <wp:wrapNone/>
                  <wp:docPr id="31" name="Picture 31" descr="s:\Documents\My Web Sites\TowerDefence\TowerDefence\Assets\images\start_butt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:\Documents\My Web Sites\TowerDefence\TowerDefence\Assets\images\start_butt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0020" cy="57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D38B2" w:rsidRDefault="005D38B2" w:rsidP="0047749D">
            <w:pPr>
              <w:pStyle w:val="ListParagraph"/>
              <w:spacing w:line="480" w:lineRule="auto"/>
              <w:ind w:left="0"/>
              <w:jc w:val="center"/>
              <w:rPr>
                <w:b/>
                <w:sz w:val="24"/>
                <w:szCs w:val="24"/>
              </w:rPr>
            </w:pPr>
          </w:p>
          <w:p w:rsidR="0041192D" w:rsidRDefault="0041192D" w:rsidP="0047749D">
            <w:pPr>
              <w:pStyle w:val="ListParagraph"/>
              <w:spacing w:line="480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41192D">
              <w:rPr>
                <w:b/>
                <w:noProof/>
                <w:sz w:val="24"/>
                <w:szCs w:val="24"/>
                <w:lang w:eastAsia="zh-CN"/>
              </w:rPr>
              <w:lastRenderedPageBreak/>
              <w:drawing>
                <wp:anchor distT="0" distB="0" distL="114300" distR="114300" simplePos="0" relativeHeight="251671040" behindDoc="0" locked="0" layoutInCell="1" allowOverlap="1" wp14:anchorId="05F1C351" wp14:editId="26DEBC37">
                  <wp:simplePos x="0" y="0"/>
                  <wp:positionH relativeFrom="column">
                    <wp:posOffset>1713230</wp:posOffset>
                  </wp:positionH>
                  <wp:positionV relativeFrom="paragraph">
                    <wp:posOffset>76200</wp:posOffset>
                  </wp:positionV>
                  <wp:extent cx="1430020" cy="572135"/>
                  <wp:effectExtent l="0" t="0" r="0" b="0"/>
                  <wp:wrapNone/>
                  <wp:docPr id="34" name="Picture 34" descr="s:\Documents\My Web Sites\TowerDefence\TowerDefence\Assets\images\again_butt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s:\Documents\My Web Sites\TowerDefence\TowerDefence\Assets\images\again_butt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0020" cy="57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1192D">
              <w:rPr>
                <w:b/>
                <w:noProof/>
                <w:sz w:val="24"/>
                <w:szCs w:val="24"/>
                <w:lang w:eastAsia="zh-CN"/>
              </w:rPr>
              <w:drawing>
                <wp:anchor distT="0" distB="0" distL="114300" distR="114300" simplePos="0" relativeHeight="251661824" behindDoc="0" locked="0" layoutInCell="1" allowOverlap="1" wp14:anchorId="49E74FE3" wp14:editId="49F0A35C">
                  <wp:simplePos x="0" y="0"/>
                  <wp:positionH relativeFrom="column">
                    <wp:posOffset>-8255</wp:posOffset>
                  </wp:positionH>
                  <wp:positionV relativeFrom="paragraph">
                    <wp:posOffset>38100</wp:posOffset>
                  </wp:positionV>
                  <wp:extent cx="1429385" cy="571500"/>
                  <wp:effectExtent l="0" t="0" r="0" b="0"/>
                  <wp:wrapNone/>
                  <wp:docPr id="33" name="Picture 33" descr="s:\Documents\My Web Sites\TowerDefence\TowerDefence\Assets\images\menu_butt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:\Documents\My Web Sites\TowerDefence\TowerDefence\Assets\images\menu_butt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9385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1192D" w:rsidRDefault="0041192D" w:rsidP="0047749D">
            <w:pPr>
              <w:pStyle w:val="ListParagraph"/>
              <w:spacing w:line="480" w:lineRule="auto"/>
              <w:ind w:left="0"/>
              <w:jc w:val="center"/>
              <w:rPr>
                <w:b/>
                <w:sz w:val="24"/>
                <w:szCs w:val="24"/>
              </w:rPr>
            </w:pPr>
          </w:p>
          <w:p w:rsidR="00A32ABF" w:rsidRDefault="0041192D" w:rsidP="0047749D">
            <w:pPr>
              <w:pStyle w:val="ListParagraph"/>
              <w:spacing w:line="480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41192D">
              <w:rPr>
                <w:b/>
                <w:noProof/>
                <w:sz w:val="24"/>
                <w:szCs w:val="24"/>
                <w:lang w:eastAsia="zh-CN"/>
              </w:rPr>
              <w:drawing>
                <wp:anchor distT="0" distB="0" distL="114300" distR="114300" simplePos="0" relativeHeight="251680256" behindDoc="0" locked="0" layoutInCell="1" allowOverlap="1" wp14:anchorId="2F20101B" wp14:editId="7C16B3C5">
                  <wp:simplePos x="0" y="0"/>
                  <wp:positionH relativeFrom="column">
                    <wp:posOffset>49530</wp:posOffset>
                  </wp:positionH>
                  <wp:positionV relativeFrom="paragraph">
                    <wp:posOffset>43180</wp:posOffset>
                  </wp:positionV>
                  <wp:extent cx="1430020" cy="572135"/>
                  <wp:effectExtent l="0" t="0" r="0" b="0"/>
                  <wp:wrapNone/>
                  <wp:docPr id="35" name="Picture 35" descr="s:\Documents\My Web Sites\TowerDefence\TowerDefence\Assets\images\exit_butt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s:\Documents\My Web Sites\TowerDefence\TowerDefence\Assets\images\exit_butt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0020" cy="57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D38B2" w:rsidRDefault="005D38B2" w:rsidP="0047749D">
            <w:pPr>
              <w:pStyle w:val="ListParagraph"/>
              <w:spacing w:line="480" w:lineRule="auto"/>
              <w:ind w:left="0"/>
              <w:jc w:val="center"/>
              <w:rPr>
                <w:b/>
                <w:sz w:val="24"/>
                <w:szCs w:val="24"/>
              </w:rPr>
            </w:pPr>
          </w:p>
        </w:tc>
      </w:tr>
      <w:tr w:rsidR="0041192D" w:rsidTr="00E30D2F">
        <w:trPr>
          <w:trHeight w:val="1244"/>
        </w:trPr>
        <w:tc>
          <w:tcPr>
            <w:tcW w:w="3120" w:type="dxa"/>
            <w:vAlign w:val="center"/>
          </w:tcPr>
          <w:p w:rsidR="0041192D" w:rsidRPr="0047749D" w:rsidRDefault="0041192D" w:rsidP="0041192D">
            <w:pPr>
              <w:pStyle w:val="ListParagraph"/>
              <w:spacing w:line="48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3. tower</w:t>
            </w:r>
          </w:p>
        </w:tc>
        <w:tc>
          <w:tcPr>
            <w:tcW w:w="7229" w:type="dxa"/>
            <w:vAlign w:val="center"/>
          </w:tcPr>
          <w:p w:rsidR="0041192D" w:rsidRDefault="0041192D" w:rsidP="0041192D">
            <w:pPr>
              <w:pStyle w:val="ListParagraph"/>
              <w:spacing w:line="480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41192D">
              <w:rPr>
                <w:b/>
                <w:noProof/>
                <w:sz w:val="24"/>
                <w:szCs w:val="24"/>
                <w:lang w:eastAsia="zh-CN"/>
              </w:rPr>
              <w:drawing>
                <wp:anchor distT="0" distB="0" distL="114300" distR="114300" simplePos="0" relativeHeight="251765760" behindDoc="0" locked="0" layoutInCell="1" allowOverlap="1" wp14:anchorId="5F3A0FC3" wp14:editId="517B9EB4">
                  <wp:simplePos x="0" y="0"/>
                  <wp:positionH relativeFrom="column">
                    <wp:posOffset>2208530</wp:posOffset>
                  </wp:positionH>
                  <wp:positionV relativeFrom="paragraph">
                    <wp:posOffset>135890</wp:posOffset>
                  </wp:positionV>
                  <wp:extent cx="476250" cy="476250"/>
                  <wp:effectExtent l="0" t="0" r="0" b="0"/>
                  <wp:wrapNone/>
                  <wp:docPr id="38" name="Picture 38" descr="s:\Documents\My Web Sites\TowerDefence\TowerDefence\Assets\images\tb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s:\Documents\My Web Sites\TowerDefence\TowerDefence\Assets\images\tb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1192D">
              <w:rPr>
                <w:b/>
                <w:noProof/>
                <w:sz w:val="24"/>
                <w:szCs w:val="24"/>
                <w:lang w:eastAsia="zh-CN"/>
              </w:rPr>
              <w:drawing>
                <wp:anchor distT="0" distB="0" distL="114300" distR="114300" simplePos="0" relativeHeight="251764736" behindDoc="0" locked="0" layoutInCell="1" allowOverlap="1" wp14:anchorId="0E844AB1" wp14:editId="04321FFA">
                  <wp:simplePos x="0" y="0"/>
                  <wp:positionH relativeFrom="column">
                    <wp:posOffset>1452880</wp:posOffset>
                  </wp:positionH>
                  <wp:positionV relativeFrom="paragraph">
                    <wp:posOffset>142240</wp:posOffset>
                  </wp:positionV>
                  <wp:extent cx="476250" cy="476250"/>
                  <wp:effectExtent l="0" t="0" r="0" b="0"/>
                  <wp:wrapNone/>
                  <wp:docPr id="37" name="Picture 37" descr="s:\Documents\My Web Sites\TowerDefence\TowerDefence\Assets\images\tb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s:\Documents\My Web Sites\TowerDefence\TowerDefence\Assets\images\tb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1192D">
              <w:rPr>
                <w:b/>
                <w:noProof/>
                <w:sz w:val="24"/>
                <w:szCs w:val="24"/>
                <w:lang w:eastAsia="zh-CN"/>
              </w:rPr>
              <w:drawing>
                <wp:anchor distT="0" distB="0" distL="114300" distR="114300" simplePos="0" relativeHeight="251769856" behindDoc="0" locked="0" layoutInCell="1" allowOverlap="1" wp14:anchorId="12016BBA" wp14:editId="5B8E70FF">
                  <wp:simplePos x="0" y="0"/>
                  <wp:positionH relativeFrom="column">
                    <wp:posOffset>728980</wp:posOffset>
                  </wp:positionH>
                  <wp:positionV relativeFrom="paragraph">
                    <wp:posOffset>142240</wp:posOffset>
                  </wp:positionV>
                  <wp:extent cx="476250" cy="476250"/>
                  <wp:effectExtent l="0" t="0" r="0" b="0"/>
                  <wp:wrapNone/>
                  <wp:docPr id="42" name="Picture 42" descr="s:\Documents\My Web Sites\TowerDefence\TowerDefence\Assets\images\tb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s:\Documents\My Web Sites\TowerDefence\TowerDefence\Assets\images\tb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1192D" w:rsidRDefault="0041192D" w:rsidP="0041192D">
            <w:pPr>
              <w:pStyle w:val="ListParagraph"/>
              <w:spacing w:line="480" w:lineRule="auto"/>
              <w:ind w:left="0"/>
              <w:jc w:val="center"/>
              <w:rPr>
                <w:b/>
                <w:sz w:val="24"/>
                <w:szCs w:val="24"/>
              </w:rPr>
            </w:pPr>
          </w:p>
          <w:p w:rsidR="0041192D" w:rsidRDefault="0041192D" w:rsidP="0041192D">
            <w:pPr>
              <w:pStyle w:val="ListParagraph"/>
              <w:spacing w:line="480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41192D">
              <w:rPr>
                <w:b/>
                <w:noProof/>
                <w:sz w:val="24"/>
                <w:szCs w:val="24"/>
                <w:lang w:eastAsia="zh-CN"/>
              </w:rPr>
              <w:drawing>
                <wp:anchor distT="0" distB="0" distL="114300" distR="114300" simplePos="0" relativeHeight="251766784" behindDoc="0" locked="0" layoutInCell="1" allowOverlap="1" wp14:anchorId="0291C9D9" wp14:editId="2DF929D4">
                  <wp:simplePos x="0" y="0"/>
                  <wp:positionH relativeFrom="column">
                    <wp:posOffset>704215</wp:posOffset>
                  </wp:positionH>
                  <wp:positionV relativeFrom="paragraph">
                    <wp:posOffset>26035</wp:posOffset>
                  </wp:positionV>
                  <wp:extent cx="476250" cy="476250"/>
                  <wp:effectExtent l="0" t="0" r="0" b="0"/>
                  <wp:wrapNone/>
                  <wp:docPr id="39" name="Picture 39" descr="s:\Documents\My Web Sites\TowerDefence\TowerDefence\Assets\images\ta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s:\Documents\My Web Sites\TowerDefence\TowerDefence\Assets\images\ta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1192D">
              <w:rPr>
                <w:b/>
                <w:noProof/>
                <w:sz w:val="24"/>
                <w:szCs w:val="24"/>
                <w:lang w:eastAsia="zh-CN"/>
              </w:rPr>
              <w:drawing>
                <wp:anchor distT="0" distB="0" distL="114300" distR="114300" simplePos="0" relativeHeight="251768832" behindDoc="0" locked="0" layoutInCell="1" allowOverlap="1" wp14:anchorId="4AC672FF" wp14:editId="3A368E55">
                  <wp:simplePos x="0" y="0"/>
                  <wp:positionH relativeFrom="column">
                    <wp:posOffset>2189480</wp:posOffset>
                  </wp:positionH>
                  <wp:positionV relativeFrom="paragraph">
                    <wp:posOffset>45720</wp:posOffset>
                  </wp:positionV>
                  <wp:extent cx="476250" cy="476250"/>
                  <wp:effectExtent l="0" t="0" r="0" b="0"/>
                  <wp:wrapNone/>
                  <wp:docPr id="41" name="Picture 41" descr="s:\Documents\My Web Sites\TowerDefence\TowerDefence\Assets\images\ta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s:\Documents\My Web Sites\TowerDefence\TowerDefence\Assets\images\ta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1192D">
              <w:rPr>
                <w:b/>
                <w:noProof/>
                <w:sz w:val="24"/>
                <w:szCs w:val="24"/>
                <w:lang w:eastAsia="zh-CN"/>
              </w:rPr>
              <w:drawing>
                <wp:anchor distT="0" distB="0" distL="114300" distR="114300" simplePos="0" relativeHeight="251767808" behindDoc="0" locked="0" layoutInCell="1" allowOverlap="1" wp14:anchorId="59FF29B8" wp14:editId="2CF065B1">
                  <wp:simplePos x="0" y="0"/>
                  <wp:positionH relativeFrom="column">
                    <wp:posOffset>1428750</wp:posOffset>
                  </wp:positionH>
                  <wp:positionV relativeFrom="paragraph">
                    <wp:posOffset>32385</wp:posOffset>
                  </wp:positionV>
                  <wp:extent cx="476250" cy="476250"/>
                  <wp:effectExtent l="0" t="0" r="0" b="0"/>
                  <wp:wrapNone/>
                  <wp:docPr id="40" name="Picture 40" descr="s:\Documents\My Web Sites\TowerDefence\TowerDefence\Assets\images\ta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:\Documents\My Web Sites\TowerDefence\TowerDefence\Assets\images\ta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1192D" w:rsidRDefault="0041192D" w:rsidP="0041192D">
            <w:pPr>
              <w:pStyle w:val="ListParagraph"/>
              <w:spacing w:line="480" w:lineRule="auto"/>
              <w:ind w:left="0"/>
              <w:jc w:val="center"/>
              <w:rPr>
                <w:b/>
                <w:sz w:val="24"/>
                <w:szCs w:val="24"/>
              </w:rPr>
            </w:pPr>
          </w:p>
        </w:tc>
      </w:tr>
      <w:tr w:rsidR="0041192D" w:rsidTr="00E30D2F">
        <w:tc>
          <w:tcPr>
            <w:tcW w:w="3120" w:type="dxa"/>
            <w:vAlign w:val="center"/>
          </w:tcPr>
          <w:p w:rsidR="0041192D" w:rsidRPr="0047749D" w:rsidRDefault="0041192D" w:rsidP="0041192D">
            <w:pPr>
              <w:pStyle w:val="ListParagraph"/>
              <w:spacing w:line="48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 bullet</w:t>
            </w:r>
          </w:p>
        </w:tc>
        <w:tc>
          <w:tcPr>
            <w:tcW w:w="7229" w:type="dxa"/>
            <w:vAlign w:val="center"/>
          </w:tcPr>
          <w:p w:rsidR="0041192D" w:rsidRDefault="0041192D" w:rsidP="0041192D">
            <w:pPr>
              <w:pStyle w:val="ListParagraph"/>
              <w:spacing w:line="480" w:lineRule="auto"/>
              <w:ind w:left="0"/>
              <w:jc w:val="center"/>
              <w:rPr>
                <w:b/>
                <w:noProof/>
                <w:sz w:val="24"/>
                <w:szCs w:val="24"/>
                <w:lang w:eastAsia="zh-CN"/>
              </w:rPr>
            </w:pPr>
            <w:r w:rsidRPr="0041192D">
              <w:rPr>
                <w:b/>
                <w:noProof/>
                <w:sz w:val="24"/>
                <w:szCs w:val="24"/>
                <w:lang w:eastAsia="zh-CN"/>
              </w:rPr>
              <w:drawing>
                <wp:anchor distT="0" distB="0" distL="114300" distR="114300" simplePos="0" relativeHeight="251774976" behindDoc="0" locked="0" layoutInCell="1" allowOverlap="1" wp14:anchorId="0C17BA4B" wp14:editId="05527384">
                  <wp:simplePos x="0" y="0"/>
                  <wp:positionH relativeFrom="column">
                    <wp:posOffset>810895</wp:posOffset>
                  </wp:positionH>
                  <wp:positionV relativeFrom="paragraph">
                    <wp:posOffset>292735</wp:posOffset>
                  </wp:positionV>
                  <wp:extent cx="76200" cy="76200"/>
                  <wp:effectExtent l="0" t="0" r="0" b="0"/>
                  <wp:wrapNone/>
                  <wp:docPr id="45" name="Picture 45" descr="s:\Documents\My Web Sites\TowerDefence\TowerDefence\Assets\images\bullet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s:\Documents\My Web Sites\TowerDefence\TowerDefence\Assets\images\bullet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" cy="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1192D">
              <w:rPr>
                <w:b/>
                <w:noProof/>
                <w:sz w:val="24"/>
                <w:szCs w:val="24"/>
                <w:lang w:eastAsia="zh-CN"/>
              </w:rPr>
              <w:drawing>
                <wp:anchor distT="0" distB="0" distL="114300" distR="114300" simplePos="0" relativeHeight="251773952" behindDoc="0" locked="0" layoutInCell="1" allowOverlap="1" wp14:anchorId="47263F22" wp14:editId="2150CD53">
                  <wp:simplePos x="0" y="0"/>
                  <wp:positionH relativeFrom="column">
                    <wp:posOffset>2303145</wp:posOffset>
                  </wp:positionH>
                  <wp:positionV relativeFrom="paragraph">
                    <wp:posOffset>280035</wp:posOffset>
                  </wp:positionV>
                  <wp:extent cx="190500" cy="190500"/>
                  <wp:effectExtent l="0" t="0" r="0" b="0"/>
                  <wp:wrapNone/>
                  <wp:docPr id="44" name="Picture 44" descr="s:\Documents\My Web Sites\TowerDefence\TowerDefence\Assets\images\bullet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s:\Documents\My Web Sites\TowerDefence\TowerDefence\Assets\images\bullet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1192D">
              <w:rPr>
                <w:b/>
                <w:noProof/>
                <w:sz w:val="24"/>
                <w:szCs w:val="24"/>
                <w:lang w:eastAsia="zh-CN"/>
              </w:rPr>
              <w:drawing>
                <wp:anchor distT="0" distB="0" distL="114300" distR="114300" simplePos="0" relativeHeight="251776000" behindDoc="0" locked="0" layoutInCell="1" allowOverlap="1" wp14:anchorId="33E1B80E" wp14:editId="755EAED3">
                  <wp:simplePos x="0" y="0"/>
                  <wp:positionH relativeFrom="column">
                    <wp:posOffset>1502410</wp:posOffset>
                  </wp:positionH>
                  <wp:positionV relativeFrom="paragraph">
                    <wp:posOffset>276860</wp:posOffset>
                  </wp:positionV>
                  <wp:extent cx="133350" cy="133350"/>
                  <wp:effectExtent l="0" t="0" r="0" b="0"/>
                  <wp:wrapNone/>
                  <wp:docPr id="46" name="Picture 46" descr="s:\Documents\My Web Sites\TowerDefence\TowerDefence\Assets\images\bullet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s:\Documents\My Web Sites\TowerDefence\TowerDefence\Assets\images\bullet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1192D" w:rsidRPr="00AA4C61" w:rsidRDefault="0041192D" w:rsidP="0041192D">
            <w:pPr>
              <w:pStyle w:val="ListParagraph"/>
              <w:spacing w:line="480" w:lineRule="auto"/>
              <w:ind w:left="0"/>
              <w:jc w:val="center"/>
              <w:rPr>
                <w:b/>
                <w:noProof/>
                <w:sz w:val="24"/>
                <w:szCs w:val="24"/>
                <w:lang w:eastAsia="zh-CN"/>
              </w:rPr>
            </w:pPr>
          </w:p>
        </w:tc>
      </w:tr>
      <w:tr w:rsidR="0041192D" w:rsidTr="00E30D2F">
        <w:tc>
          <w:tcPr>
            <w:tcW w:w="3120" w:type="dxa"/>
            <w:vAlign w:val="center"/>
          </w:tcPr>
          <w:p w:rsidR="0041192D" w:rsidRPr="0047749D" w:rsidRDefault="0041192D" w:rsidP="0041192D">
            <w:pPr>
              <w:pStyle w:val="ListParagraph"/>
              <w:spacing w:line="48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Pr="0047749D">
              <w:rPr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</w:rPr>
              <w:t>enemy</w:t>
            </w:r>
          </w:p>
        </w:tc>
        <w:tc>
          <w:tcPr>
            <w:tcW w:w="7229" w:type="dxa"/>
            <w:vAlign w:val="center"/>
          </w:tcPr>
          <w:p w:rsidR="0041192D" w:rsidRDefault="0041192D" w:rsidP="0041192D">
            <w:pPr>
              <w:pStyle w:val="ListParagraph"/>
              <w:spacing w:line="480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41192D">
              <w:rPr>
                <w:b/>
                <w:noProof/>
                <w:sz w:val="24"/>
                <w:szCs w:val="24"/>
                <w:lang w:eastAsia="zh-CN"/>
              </w:rPr>
              <w:drawing>
                <wp:anchor distT="0" distB="0" distL="114300" distR="114300" simplePos="0" relativeHeight="251771904" behindDoc="0" locked="0" layoutInCell="1" allowOverlap="1" wp14:anchorId="40C57812" wp14:editId="729C2067">
                  <wp:simplePos x="0" y="0"/>
                  <wp:positionH relativeFrom="column">
                    <wp:posOffset>588645</wp:posOffset>
                  </wp:positionH>
                  <wp:positionV relativeFrom="paragraph">
                    <wp:posOffset>317500</wp:posOffset>
                  </wp:positionV>
                  <wp:extent cx="2440305" cy="610235"/>
                  <wp:effectExtent l="0" t="0" r="0" b="0"/>
                  <wp:wrapNone/>
                  <wp:docPr id="36" name="Picture 36" descr="s:\Documents\My Web Sites\TowerDefence\TowerDefence\Assets\images\redDrag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s:\Documents\My Web Sites\TowerDefence\TowerDefence\Assets\images\redDrag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305" cy="610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1192D" w:rsidRDefault="0041192D" w:rsidP="0041192D">
            <w:pPr>
              <w:pStyle w:val="ListParagraph"/>
              <w:spacing w:line="480" w:lineRule="auto"/>
              <w:ind w:left="0"/>
              <w:jc w:val="center"/>
              <w:rPr>
                <w:b/>
                <w:sz w:val="24"/>
                <w:szCs w:val="24"/>
              </w:rPr>
            </w:pPr>
          </w:p>
          <w:p w:rsidR="0041192D" w:rsidRDefault="0041192D" w:rsidP="0041192D">
            <w:pPr>
              <w:pStyle w:val="ListParagraph"/>
              <w:spacing w:line="480" w:lineRule="auto"/>
              <w:ind w:left="0"/>
              <w:rPr>
                <w:b/>
                <w:sz w:val="24"/>
                <w:szCs w:val="24"/>
              </w:rPr>
            </w:pPr>
          </w:p>
        </w:tc>
      </w:tr>
      <w:tr w:rsidR="00A32ABF" w:rsidTr="00E30D2F">
        <w:tc>
          <w:tcPr>
            <w:tcW w:w="3120" w:type="dxa"/>
            <w:vAlign w:val="center"/>
          </w:tcPr>
          <w:p w:rsidR="00A32ABF" w:rsidRPr="0047749D" w:rsidRDefault="0041192D" w:rsidP="00E30D2F">
            <w:pPr>
              <w:pStyle w:val="ListParagraph"/>
              <w:spacing w:line="48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direction tile</w:t>
            </w:r>
          </w:p>
        </w:tc>
        <w:tc>
          <w:tcPr>
            <w:tcW w:w="7229" w:type="dxa"/>
            <w:vAlign w:val="center"/>
          </w:tcPr>
          <w:p w:rsidR="00A32ABF" w:rsidRDefault="0041192D" w:rsidP="0047749D">
            <w:pPr>
              <w:pStyle w:val="ListParagraph"/>
              <w:spacing w:line="480" w:lineRule="auto"/>
              <w:ind w:left="0"/>
              <w:jc w:val="center"/>
              <w:rPr>
                <w:b/>
                <w:noProof/>
                <w:sz w:val="24"/>
                <w:szCs w:val="24"/>
                <w:lang w:eastAsia="zh-CN"/>
              </w:rPr>
            </w:pPr>
            <w:r w:rsidRPr="0041192D">
              <w:rPr>
                <w:b/>
                <w:noProof/>
                <w:sz w:val="24"/>
                <w:szCs w:val="24"/>
                <w:lang w:eastAsia="zh-CN"/>
              </w:rPr>
              <w:drawing>
                <wp:anchor distT="0" distB="0" distL="114300" distR="114300" simplePos="0" relativeHeight="251788800" behindDoc="0" locked="0" layoutInCell="1" allowOverlap="1" wp14:anchorId="3823BC8C" wp14:editId="4E05135C">
                  <wp:simplePos x="0" y="0"/>
                  <wp:positionH relativeFrom="column">
                    <wp:posOffset>2221230</wp:posOffset>
                  </wp:positionH>
                  <wp:positionV relativeFrom="paragraph">
                    <wp:posOffset>314960</wp:posOffset>
                  </wp:positionV>
                  <wp:extent cx="585470" cy="280670"/>
                  <wp:effectExtent l="0" t="0" r="5080" b="5080"/>
                  <wp:wrapNone/>
                  <wp:docPr id="49" name="Picture 49" descr="s:\Documents\My Web Sites\TowerDefence\TowerDefence\Assets\images\direction_lef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s:\Documents\My Web Sites\TowerDefence\TowerDefence\Assets\images\direction_lef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470" cy="280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1192D">
              <w:rPr>
                <w:b/>
                <w:noProof/>
                <w:sz w:val="24"/>
                <w:szCs w:val="24"/>
                <w:lang w:eastAsia="zh-CN"/>
              </w:rPr>
              <w:drawing>
                <wp:anchor distT="0" distB="0" distL="114300" distR="114300" simplePos="0" relativeHeight="251796992" behindDoc="0" locked="0" layoutInCell="1" allowOverlap="1" wp14:anchorId="23EF0AEF" wp14:editId="24833A3C">
                  <wp:simplePos x="0" y="0"/>
                  <wp:positionH relativeFrom="column">
                    <wp:posOffset>1230630</wp:posOffset>
                  </wp:positionH>
                  <wp:positionV relativeFrom="paragraph">
                    <wp:posOffset>270510</wp:posOffset>
                  </wp:positionV>
                  <wp:extent cx="585470" cy="280670"/>
                  <wp:effectExtent l="0" t="0" r="5080" b="5080"/>
                  <wp:wrapNone/>
                  <wp:docPr id="50" name="Picture 50" descr="s:\Documents\My Web Sites\TowerDefence\TowerDefence\Assets\images\direction_righ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s:\Documents\My Web Sites\TowerDefence\TowerDefence\Assets\images\direction_righ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470" cy="280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1192D">
              <w:rPr>
                <w:b/>
                <w:noProof/>
                <w:sz w:val="24"/>
                <w:szCs w:val="24"/>
                <w:lang w:eastAsia="zh-CN"/>
              </w:rPr>
              <w:drawing>
                <wp:anchor distT="0" distB="0" distL="114300" distR="114300" simplePos="0" relativeHeight="251773440" behindDoc="0" locked="0" layoutInCell="1" allowOverlap="1" wp14:anchorId="595DC73E" wp14:editId="7DB17F3E">
                  <wp:simplePos x="0" y="0"/>
                  <wp:positionH relativeFrom="column">
                    <wp:posOffset>754380</wp:posOffset>
                  </wp:positionH>
                  <wp:positionV relativeFrom="paragraph">
                    <wp:posOffset>232410</wp:posOffset>
                  </wp:positionV>
                  <wp:extent cx="280670" cy="585470"/>
                  <wp:effectExtent l="0" t="0" r="5080" b="5080"/>
                  <wp:wrapNone/>
                  <wp:docPr id="47" name="Picture 47" descr="s:\Documents\My Web Sites\TowerDefence\TowerDefence\Assets\images\direction_u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s:\Documents\My Web Sites\TowerDefence\TowerDefence\Assets\images\direction_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670" cy="585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1192D">
              <w:rPr>
                <w:b/>
                <w:noProof/>
                <w:sz w:val="24"/>
                <w:szCs w:val="24"/>
                <w:lang w:eastAsia="zh-CN"/>
              </w:rPr>
              <w:drawing>
                <wp:anchor distT="0" distB="0" distL="114300" distR="114300" simplePos="0" relativeHeight="251781632" behindDoc="0" locked="0" layoutInCell="1" allowOverlap="1" wp14:anchorId="1D6B790B" wp14:editId="3F0F56DD">
                  <wp:simplePos x="0" y="0"/>
                  <wp:positionH relativeFrom="column">
                    <wp:posOffset>284480</wp:posOffset>
                  </wp:positionH>
                  <wp:positionV relativeFrom="paragraph">
                    <wp:posOffset>232410</wp:posOffset>
                  </wp:positionV>
                  <wp:extent cx="280670" cy="585470"/>
                  <wp:effectExtent l="0" t="0" r="5080" b="5080"/>
                  <wp:wrapNone/>
                  <wp:docPr id="48" name="Picture 48" descr="s:\Documents\My Web Sites\TowerDefence\TowerDefence\Assets\images\direction_do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s:\Documents\My Web Sites\TowerDefence\TowerDefence\Assets\images\direction_do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670" cy="585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1192D" w:rsidRDefault="0041192D" w:rsidP="0047749D">
            <w:pPr>
              <w:pStyle w:val="ListParagraph"/>
              <w:spacing w:line="480" w:lineRule="auto"/>
              <w:ind w:left="0"/>
              <w:jc w:val="center"/>
              <w:rPr>
                <w:b/>
                <w:noProof/>
                <w:sz w:val="24"/>
                <w:szCs w:val="24"/>
                <w:lang w:eastAsia="zh-CN"/>
              </w:rPr>
            </w:pPr>
          </w:p>
          <w:p w:rsidR="0041192D" w:rsidRDefault="0041192D" w:rsidP="0047749D">
            <w:pPr>
              <w:pStyle w:val="ListParagraph"/>
              <w:spacing w:line="480" w:lineRule="auto"/>
              <w:ind w:left="0"/>
              <w:jc w:val="center"/>
              <w:rPr>
                <w:b/>
                <w:sz w:val="24"/>
                <w:szCs w:val="24"/>
              </w:rPr>
            </w:pPr>
          </w:p>
        </w:tc>
      </w:tr>
    </w:tbl>
    <w:p w:rsidR="00A32ABF" w:rsidRDefault="00A32ABF" w:rsidP="00E43B72">
      <w:pPr>
        <w:pStyle w:val="ListParagraph"/>
        <w:rPr>
          <w:b/>
          <w:sz w:val="24"/>
          <w:szCs w:val="24"/>
        </w:rPr>
      </w:pPr>
    </w:p>
    <w:p w:rsidR="00A32ABF" w:rsidRDefault="00A32ABF" w:rsidP="00E43B72">
      <w:pPr>
        <w:pStyle w:val="ListParagraph"/>
        <w:rPr>
          <w:b/>
          <w:sz w:val="24"/>
          <w:szCs w:val="24"/>
        </w:rPr>
      </w:pPr>
    </w:p>
    <w:p w:rsidR="00E43B72" w:rsidRDefault="00E43B72" w:rsidP="00E43B72">
      <w:pPr>
        <w:pStyle w:val="ListParagraph"/>
        <w:rPr>
          <w:b/>
          <w:sz w:val="24"/>
          <w:szCs w:val="24"/>
        </w:rPr>
      </w:pPr>
    </w:p>
    <w:p w:rsidR="003E7A33" w:rsidRPr="008C6B2D" w:rsidRDefault="003E7A33" w:rsidP="00E43B72">
      <w:pPr>
        <w:pStyle w:val="ListParagraph"/>
        <w:rPr>
          <w:b/>
          <w:sz w:val="24"/>
          <w:szCs w:val="24"/>
        </w:rPr>
      </w:pPr>
    </w:p>
    <w:sectPr w:rsidR="003E7A33" w:rsidRPr="008C6B2D" w:rsidSect="008E601F">
      <w:headerReference w:type="even" r:id="rId36"/>
      <w:headerReference w:type="default" r:id="rId37"/>
      <w:footerReference w:type="even" r:id="rId38"/>
      <w:footerReference w:type="default" r:id="rId3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5F61" w:rsidRDefault="00125F61" w:rsidP="00C152DC">
      <w:pPr>
        <w:spacing w:after="0" w:line="240" w:lineRule="auto"/>
      </w:pPr>
      <w:r>
        <w:separator/>
      </w:r>
    </w:p>
  </w:endnote>
  <w:endnote w:type="continuationSeparator" w:id="0">
    <w:p w:rsidR="00125F61" w:rsidRDefault="00125F61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AA765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>Version Number XX.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205B27" w:rsidRPr="00205B27">
      <w:rPr>
        <w:rFonts w:asciiTheme="majorHAnsi" w:hAnsiTheme="majorHAnsi"/>
        <w:noProof/>
      </w:rPr>
      <w:t>2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125F61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sdt>
      <w:sdtPr>
        <w:rPr>
          <w:rFonts w:asciiTheme="majorHAnsi" w:hAnsiTheme="majorHAnsi"/>
        </w:rPr>
        <w:id w:val="76027555"/>
        <w:temporary/>
        <w:showingPlcHdr/>
      </w:sdtPr>
      <w:sdtEndPr/>
      <w:sdtContent>
        <w:r w:rsidR="00AA765B">
          <w:rPr>
            <w:rFonts w:asciiTheme="majorHAnsi" w:hAnsiTheme="majorHAnsi"/>
          </w:rPr>
          <w:t>[Type text]</w:t>
        </w:r>
      </w:sdtContent>
    </w:sdt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205B27" w:rsidRPr="00205B27">
      <w:rPr>
        <w:rFonts w:asciiTheme="majorHAnsi" w:hAnsiTheme="majorHAnsi"/>
        <w:noProof/>
      </w:rPr>
      <w:t>3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5F61" w:rsidRDefault="00125F61" w:rsidP="00C152DC">
      <w:pPr>
        <w:spacing w:after="0" w:line="240" w:lineRule="auto"/>
      </w:pPr>
      <w:r>
        <w:separator/>
      </w:r>
    </w:p>
  </w:footnote>
  <w:footnote w:type="continuationSeparator" w:id="0">
    <w:p w:rsidR="00125F61" w:rsidRDefault="00125F61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13"/>
      <w:gridCol w:w="2877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7F0045">
                <w:rPr>
                  <w:b/>
                  <w:bCs/>
                  <w:caps/>
                  <w:sz w:val="24"/>
                  <w:szCs w:val="24"/>
                </w:rPr>
                <w:t>Tower Defence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5-12-04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Default="007F0045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December 4, 2015</w:t>
              </w:r>
            </w:p>
          </w:tc>
        </w:sdtContent>
      </w:sdt>
    </w:tr>
  </w:tbl>
  <w:p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C152DC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5-12-04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Pr="00C152DC" w:rsidRDefault="007F0045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December 4, 2015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7F0045">
                <w:rPr>
                  <w:b/>
                  <w:bCs/>
                  <w:caps/>
                  <w:sz w:val="24"/>
                  <w:szCs w:val="24"/>
                </w:rPr>
                <w:t>Tower Defence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045A8"/>
    <w:multiLevelType w:val="hybridMultilevel"/>
    <w:tmpl w:val="20B4F8D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5C223F"/>
    <w:multiLevelType w:val="hybridMultilevel"/>
    <w:tmpl w:val="FF3A1C96"/>
    <w:lvl w:ilvl="0" w:tplc="FC12E9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BBC"/>
    <w:rsid w:val="00003597"/>
    <w:rsid w:val="00021BBC"/>
    <w:rsid w:val="00023AF4"/>
    <w:rsid w:val="0002463D"/>
    <w:rsid w:val="00041C8A"/>
    <w:rsid w:val="00070BE9"/>
    <w:rsid w:val="00080D8D"/>
    <w:rsid w:val="00084CA9"/>
    <w:rsid w:val="000D6B7F"/>
    <w:rsid w:val="000E42F7"/>
    <w:rsid w:val="000F79D6"/>
    <w:rsid w:val="000F7A54"/>
    <w:rsid w:val="00125F61"/>
    <w:rsid w:val="001402CE"/>
    <w:rsid w:val="0019765D"/>
    <w:rsid w:val="001B34B3"/>
    <w:rsid w:val="001F186F"/>
    <w:rsid w:val="00205B27"/>
    <w:rsid w:val="00267BDF"/>
    <w:rsid w:val="002F1BDC"/>
    <w:rsid w:val="00314618"/>
    <w:rsid w:val="00370193"/>
    <w:rsid w:val="0039481C"/>
    <w:rsid w:val="003A2BEE"/>
    <w:rsid w:val="003C340B"/>
    <w:rsid w:val="003E1D34"/>
    <w:rsid w:val="003E1D56"/>
    <w:rsid w:val="003E7A33"/>
    <w:rsid w:val="0041192D"/>
    <w:rsid w:val="004138C4"/>
    <w:rsid w:val="00420F46"/>
    <w:rsid w:val="0042398E"/>
    <w:rsid w:val="0047749D"/>
    <w:rsid w:val="004C00CF"/>
    <w:rsid w:val="004C5D30"/>
    <w:rsid w:val="004C7F64"/>
    <w:rsid w:val="004D4900"/>
    <w:rsid w:val="005071F2"/>
    <w:rsid w:val="0052306B"/>
    <w:rsid w:val="0052734F"/>
    <w:rsid w:val="00541774"/>
    <w:rsid w:val="0057339F"/>
    <w:rsid w:val="0057557A"/>
    <w:rsid w:val="0057788A"/>
    <w:rsid w:val="00586DDD"/>
    <w:rsid w:val="00591429"/>
    <w:rsid w:val="005C2F0F"/>
    <w:rsid w:val="005D38B2"/>
    <w:rsid w:val="006026DB"/>
    <w:rsid w:val="00613709"/>
    <w:rsid w:val="006515D1"/>
    <w:rsid w:val="00653AA2"/>
    <w:rsid w:val="006828DB"/>
    <w:rsid w:val="00684047"/>
    <w:rsid w:val="00686C69"/>
    <w:rsid w:val="00686D09"/>
    <w:rsid w:val="00691022"/>
    <w:rsid w:val="006A3129"/>
    <w:rsid w:val="006A6649"/>
    <w:rsid w:val="00744BAC"/>
    <w:rsid w:val="007537AF"/>
    <w:rsid w:val="00755C3E"/>
    <w:rsid w:val="007A2700"/>
    <w:rsid w:val="007D2A8E"/>
    <w:rsid w:val="007E7BE1"/>
    <w:rsid w:val="007F0045"/>
    <w:rsid w:val="007F65BF"/>
    <w:rsid w:val="007F798F"/>
    <w:rsid w:val="00817453"/>
    <w:rsid w:val="00817A90"/>
    <w:rsid w:val="00836DAA"/>
    <w:rsid w:val="00881465"/>
    <w:rsid w:val="008C6B2D"/>
    <w:rsid w:val="008E601F"/>
    <w:rsid w:val="008F3C94"/>
    <w:rsid w:val="009340C7"/>
    <w:rsid w:val="00940B38"/>
    <w:rsid w:val="00953C99"/>
    <w:rsid w:val="00972CF6"/>
    <w:rsid w:val="00996533"/>
    <w:rsid w:val="009A4D42"/>
    <w:rsid w:val="009C764C"/>
    <w:rsid w:val="009E5323"/>
    <w:rsid w:val="009F6693"/>
    <w:rsid w:val="00A10122"/>
    <w:rsid w:val="00A10817"/>
    <w:rsid w:val="00A32ABF"/>
    <w:rsid w:val="00A460F2"/>
    <w:rsid w:val="00A464F5"/>
    <w:rsid w:val="00A80C02"/>
    <w:rsid w:val="00AA4C61"/>
    <w:rsid w:val="00AA765B"/>
    <w:rsid w:val="00AB0461"/>
    <w:rsid w:val="00AB3A99"/>
    <w:rsid w:val="00AD223E"/>
    <w:rsid w:val="00AD3188"/>
    <w:rsid w:val="00B17B99"/>
    <w:rsid w:val="00B92799"/>
    <w:rsid w:val="00BF4089"/>
    <w:rsid w:val="00BF6A5C"/>
    <w:rsid w:val="00C11B1E"/>
    <w:rsid w:val="00C152DC"/>
    <w:rsid w:val="00C31A71"/>
    <w:rsid w:val="00C41E87"/>
    <w:rsid w:val="00D16D20"/>
    <w:rsid w:val="00D668E0"/>
    <w:rsid w:val="00D82416"/>
    <w:rsid w:val="00D946A7"/>
    <w:rsid w:val="00E30D2F"/>
    <w:rsid w:val="00E43B72"/>
    <w:rsid w:val="00E77C65"/>
    <w:rsid w:val="00EB686D"/>
    <w:rsid w:val="00EB6F93"/>
    <w:rsid w:val="00EC2A51"/>
    <w:rsid w:val="00ED64E6"/>
    <w:rsid w:val="00EE7F81"/>
    <w:rsid w:val="00EF33EB"/>
    <w:rsid w:val="00F06AEE"/>
    <w:rsid w:val="00F35C9E"/>
    <w:rsid w:val="00F362D0"/>
    <w:rsid w:val="00F5759C"/>
    <w:rsid w:val="00F60E42"/>
    <w:rsid w:val="00F83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D309BC2-C2CF-41F0-920D-763A86F54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D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31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customStyle="1" w:styleId="Heading1Char">
    <w:name w:val="Heading 1 Char"/>
    <w:basedOn w:val="DefaultParagraphFont"/>
    <w:link w:val="Heading1"/>
    <w:uiPriority w:val="9"/>
    <w:rsid w:val="00D16D2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D20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17A9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17A90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32A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A312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tmp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2.xml"/><Relationship Id="rId40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tmp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2015-12-04T00:00:00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5.xml><?xml version="1.0" encoding="utf-8"?>
<ds:datastoreItem xmlns:ds="http://schemas.openxmlformats.org/officeDocument/2006/customXml" ds:itemID="{D96A6094-C522-4CF5-AB69-2543F9CFA2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536</TotalTime>
  <Pages>7</Pages>
  <Words>402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Greedy Bird</vt:lpstr>
    </vt:vector>
  </TitlesOfParts>
  <Company>yp games.inc</Company>
  <LinksUpToDate>false</LinksUpToDate>
  <CharactersWithSpaces>2695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Tower Defence</dc:title>
  <dc:subject>Web Game</dc:subject>
  <dc:creator>Yun Kui Pan</dc:creator>
  <cp:lastModifiedBy>yun pan</cp:lastModifiedBy>
  <cp:revision>76</cp:revision>
  <dcterms:created xsi:type="dcterms:W3CDTF">2011-07-15T01:03:00Z</dcterms:created>
  <dcterms:modified xsi:type="dcterms:W3CDTF">2015-12-05T02:31:00Z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