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3E1D56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i/>
                </w:rPr>
              </w:sdtEndPr>
              <w:sdtContent>
                <w:tc>
                  <w:tcPr>
                    <w:tcW w:w="5000" w:type="pct"/>
                  </w:tcPr>
                  <w:p w:rsidR="003E1D56" w:rsidRDefault="00C9713F" w:rsidP="00836DAA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4</w:t>
                    </w:r>
                    <w:r w:rsidR="00836DAA" w:rsidRPr="00070BE9">
                      <w:rPr>
                        <w:rFonts w:asciiTheme="majorHAnsi" w:eastAsiaTheme="majorEastAsia" w:hAnsiTheme="majorHAnsi" w:cstheme="majorBidi"/>
                        <w:i/>
                        <w:caps/>
                      </w:rPr>
                      <w:t>yp games.inc</w:t>
                    </w:r>
                  </w:p>
                </w:tc>
              </w:sdtContent>
            </w:sdt>
          </w:tr>
          <w:tr w:rsidR="003E1D5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9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1D56" w:rsidRPr="00836DAA" w:rsidRDefault="007F0045" w:rsidP="007F0045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96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96"/>
                        <w:szCs w:val="56"/>
                      </w:rPr>
                      <w:t>Tower Defence</w:t>
                    </w:r>
                  </w:p>
                </w:tc>
              </w:sdtContent>
            </w:sdt>
          </w:tr>
          <w:tr w:rsidR="003E1D5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836DAA" w:rsidRDefault="00364B7A" w:rsidP="00836DAA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56"/>
                    <w:szCs w:val="6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sz w:val="56"/>
                      <w:szCs w:val="60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836DAA" w:rsidRPr="00836DAA">
                      <w:rPr>
                        <w:rFonts w:asciiTheme="majorHAnsi" w:eastAsiaTheme="majorEastAsia" w:hAnsiTheme="majorHAnsi" w:cstheme="majorBidi"/>
                        <w:sz w:val="56"/>
                        <w:szCs w:val="60"/>
                      </w:rPr>
                      <w:t>Web Game</w:t>
                    </w:r>
                  </w:sdtContent>
                </w:sdt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Pr="003E1D56" w:rsidRDefault="003E1D56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 w:rsidRPr="003E1D56">
                  <w:rPr>
                    <w:sz w:val="24"/>
                    <w:szCs w:val="24"/>
                  </w:rPr>
                  <w:t xml:space="preserve">Version </w:t>
                </w:r>
                <w:r w:rsidR="00817A90">
                  <w:rPr>
                    <w:sz w:val="24"/>
                    <w:szCs w:val="24"/>
                  </w:rPr>
                  <w:t>v</w:t>
                </w:r>
                <w:r w:rsidR="003A4E6A">
                  <w:rPr>
                    <w:sz w:val="24"/>
                    <w:szCs w:val="24"/>
                  </w:rPr>
                  <w:t>2</w:t>
                </w:r>
                <w:r w:rsidR="00817A90">
                  <w:rPr>
                    <w:sz w:val="24"/>
                    <w:szCs w:val="24"/>
                  </w:rPr>
                  <w:t>.0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041C8A">
                  <w:t>201</w:t>
                </w:r>
                <w:r w:rsidR="00003597">
                  <w:t xml:space="preserve">5 by </w:t>
                </w:r>
                <w:r w:rsidR="00003597" w:rsidRPr="00070BE9">
                  <w:rPr>
                    <w:i/>
                  </w:rPr>
                  <w:t>YP</w:t>
                </w:r>
                <w:r w:rsidRPr="00070BE9">
                  <w:rPr>
                    <w:i/>
                  </w:rPr>
                  <w:t xml:space="preserve"> Games</w:t>
                </w:r>
                <w:r>
                  <w:t>.</w:t>
                </w:r>
              </w:p>
              <w:p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</w:tc>
          </w:tr>
          <w:tr w:rsidR="003E1D56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E1D56" w:rsidRPr="003E1D56" w:rsidRDefault="00A460F2" w:rsidP="00A460F2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Yun Kui Pan</w:t>
                    </w:r>
                  </w:p>
                </w:tc>
              </w:sdtContent>
            </w:sdt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3E1D56" w:rsidRDefault="003E1D56"/>
        <w:p w:rsidR="003E1D56" w:rsidRDefault="00021BBC"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580928" behindDoc="0" locked="0" layoutInCell="1" allowOverlap="1" wp14:anchorId="62B2C2D0" wp14:editId="7EE882D8">
                    <wp:simplePos x="0" y="0"/>
                    <wp:positionH relativeFrom="column">
                      <wp:posOffset>1783080</wp:posOffset>
                    </wp:positionH>
                    <wp:positionV relativeFrom="paragraph">
                      <wp:posOffset>-5914390</wp:posOffset>
                    </wp:positionV>
                    <wp:extent cx="2353310" cy="1019175"/>
                    <wp:effectExtent l="13335" t="8890" r="5080" b="10160"/>
                    <wp:wrapNone/>
                    <wp:docPr id="1" name="Text Box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3310" cy="10191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E1D56" w:rsidRDefault="00836DAA" w:rsidP="003E1D56">
                                <w:pPr>
                                  <w:jc w:val="center"/>
                                </w:pPr>
                                <w:r w:rsidRPr="00836DAA">
                                  <w:rPr>
                                    <w:b/>
                                    <w:noProof/>
                                    <w:sz w:val="28"/>
                                    <w:szCs w:val="28"/>
                                    <w:lang w:eastAsia="zh-CN"/>
                                  </w:rPr>
                                  <w:drawing>
                                    <wp:inline distT="0" distB="0" distL="0" distR="0" wp14:anchorId="559252C8" wp14:editId="697EAC61">
                                      <wp:extent cx="1422240" cy="941705"/>
                                      <wp:effectExtent l="0" t="0" r="6985" b="0"/>
                                      <wp:docPr id="2" name="Picture 2" descr="s:\Pictures\YP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s:\Pictures\YP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453680" cy="96252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3E1D56" w:rsidRPr="003E1D56" w:rsidRDefault="003E1D56" w:rsidP="00836DAA">
                                <w:pPr>
                                  <w:jc w:val="center"/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2B2C2D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140.4pt;margin-top:-465.7pt;width:185.3pt;height:80.25pt;z-index:25158092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">
                    <v:textbox>
                      <w:txbxContent>
                        <w:p w:rsidR="003E1D56" w:rsidRDefault="00836DAA" w:rsidP="003E1D56">
                          <w:pPr>
                            <w:jc w:val="center"/>
                          </w:pPr>
                          <w:r w:rsidRPr="00836DAA">
                            <w:rPr>
                              <w:b/>
                              <w:noProof/>
                              <w:sz w:val="28"/>
                              <w:szCs w:val="28"/>
                              <w:lang w:eastAsia="zh-CN"/>
                            </w:rPr>
                            <w:drawing>
                              <wp:inline distT="0" distB="0" distL="0" distR="0" wp14:anchorId="559252C8" wp14:editId="697EAC61">
                                <wp:extent cx="1422240" cy="941705"/>
                                <wp:effectExtent l="0" t="0" r="6985" b="0"/>
                                <wp:docPr id="2" name="Picture 2" descr="s:\Pictures\YP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s:\Pictures\YP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53680" cy="96252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3E1D56" w:rsidRPr="003E1D56" w:rsidRDefault="003E1D56" w:rsidP="00836DAA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3E1D56">
            <w:tc>
              <w:tcPr>
                <w:tcW w:w="5000" w:type="pct"/>
              </w:tcPr>
              <w:p w:rsidR="003E1D56" w:rsidRPr="003E1D56" w:rsidRDefault="007F0045" w:rsidP="003A4E6A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Dec</w:t>
                </w:r>
                <w:r w:rsidR="00003597">
                  <w:rPr>
                    <w:sz w:val="24"/>
                    <w:szCs w:val="24"/>
                  </w:rPr>
                  <w:t xml:space="preserve"> </w:t>
                </w:r>
                <w:r w:rsidR="003A4E6A">
                  <w:rPr>
                    <w:sz w:val="24"/>
                    <w:szCs w:val="24"/>
                  </w:rPr>
                  <w:t>18</w:t>
                </w:r>
                <w:r w:rsidR="00021BBC" w:rsidRPr="00021BBC">
                  <w:rPr>
                    <w:sz w:val="24"/>
                    <w:szCs w:val="24"/>
                    <w:vertAlign w:val="superscript"/>
                  </w:rPr>
                  <w:t>th</w:t>
                </w:r>
                <w:r w:rsidR="00021BBC">
                  <w:rPr>
                    <w:sz w:val="24"/>
                    <w:szCs w:val="24"/>
                  </w:rPr>
                  <w:t xml:space="preserve"> 201</w:t>
                </w:r>
                <w:r w:rsidR="00003597">
                  <w:rPr>
                    <w:sz w:val="24"/>
                    <w:szCs w:val="24"/>
                  </w:rPr>
                  <w:t>5</w:t>
                </w:r>
              </w:p>
            </w:tc>
          </w:tr>
        </w:tbl>
        <w:p w:rsidR="003E1D56" w:rsidRDefault="003E1D56"/>
        <w:p w:rsidR="003E1D56" w:rsidRDefault="003E1D56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CA" w:eastAsia="zh-TW"/>
        </w:rPr>
        <w:id w:val="7732114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16D20" w:rsidRDefault="00D16D20" w:rsidP="00D16D20">
          <w:pPr>
            <w:pStyle w:val="TOCHeading"/>
          </w:pPr>
          <w:r>
            <w:t>Table of Contents</w:t>
          </w:r>
        </w:p>
        <w:p w:rsidR="00C0514A" w:rsidRDefault="00D16D20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C0514A" w:rsidRPr="00D04359">
            <w:rPr>
              <w:rStyle w:val="Hyperlink"/>
              <w:noProof/>
            </w:rPr>
            <w:fldChar w:fldCharType="begin"/>
          </w:r>
          <w:r w:rsidR="00C0514A" w:rsidRPr="00D04359">
            <w:rPr>
              <w:rStyle w:val="Hyperlink"/>
              <w:noProof/>
            </w:rPr>
            <w:instrText xml:space="preserve"> </w:instrText>
          </w:r>
          <w:r w:rsidR="00C0514A">
            <w:rPr>
              <w:noProof/>
            </w:rPr>
            <w:instrText>HYPERLINK \l "_Toc438230420"</w:instrText>
          </w:r>
          <w:r w:rsidR="00C0514A" w:rsidRPr="00D04359">
            <w:rPr>
              <w:rStyle w:val="Hyperlink"/>
              <w:noProof/>
            </w:rPr>
            <w:instrText xml:space="preserve"> </w:instrText>
          </w:r>
          <w:r w:rsidR="00C0514A" w:rsidRPr="00D04359">
            <w:rPr>
              <w:rStyle w:val="Hyperlink"/>
              <w:noProof/>
            </w:rPr>
          </w:r>
          <w:r w:rsidR="00C0514A" w:rsidRPr="00D04359">
            <w:rPr>
              <w:rStyle w:val="Hyperlink"/>
              <w:noProof/>
            </w:rPr>
            <w:fldChar w:fldCharType="separate"/>
          </w:r>
          <w:r w:rsidR="00C0514A" w:rsidRPr="00D04359">
            <w:rPr>
              <w:rStyle w:val="Hyperlink"/>
              <w:noProof/>
            </w:rPr>
            <w:t>I.</w:t>
          </w:r>
          <w:r w:rsidR="00C0514A">
            <w:rPr>
              <w:noProof/>
              <w:lang w:eastAsia="zh-CN"/>
            </w:rPr>
            <w:tab/>
          </w:r>
          <w:r w:rsidR="00C0514A" w:rsidRPr="00D04359">
            <w:rPr>
              <w:rStyle w:val="Hyperlink"/>
              <w:noProof/>
            </w:rPr>
            <w:t>Version History</w:t>
          </w:r>
          <w:r w:rsidR="00C0514A">
            <w:rPr>
              <w:noProof/>
              <w:webHidden/>
            </w:rPr>
            <w:tab/>
          </w:r>
          <w:r w:rsidR="00C0514A">
            <w:rPr>
              <w:noProof/>
              <w:webHidden/>
            </w:rPr>
            <w:fldChar w:fldCharType="begin"/>
          </w:r>
          <w:r w:rsidR="00C0514A">
            <w:rPr>
              <w:noProof/>
              <w:webHidden/>
            </w:rPr>
            <w:instrText xml:space="preserve"> PAGEREF _Toc438230420 \h </w:instrText>
          </w:r>
          <w:r w:rsidR="00C0514A">
            <w:rPr>
              <w:noProof/>
              <w:webHidden/>
            </w:rPr>
          </w:r>
          <w:r w:rsidR="00C0514A">
            <w:rPr>
              <w:noProof/>
              <w:webHidden/>
            </w:rPr>
            <w:fldChar w:fldCharType="separate"/>
          </w:r>
          <w:r w:rsidR="00C0514A">
            <w:rPr>
              <w:noProof/>
              <w:webHidden/>
            </w:rPr>
            <w:t>3</w:t>
          </w:r>
          <w:r w:rsidR="00C0514A">
            <w:rPr>
              <w:noProof/>
              <w:webHidden/>
            </w:rPr>
            <w:fldChar w:fldCharType="end"/>
          </w:r>
          <w:r w:rsidR="00C0514A" w:rsidRPr="00D04359">
            <w:rPr>
              <w:rStyle w:val="Hyperlink"/>
              <w:noProof/>
            </w:rPr>
            <w:fldChar w:fldCharType="end"/>
          </w:r>
        </w:p>
        <w:p w:rsidR="00C0514A" w:rsidRDefault="00C0514A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zh-CN"/>
            </w:rPr>
          </w:pPr>
          <w:hyperlink w:anchor="_Toc438230421" w:history="1">
            <w:r w:rsidRPr="00D04359">
              <w:rPr>
                <w:rStyle w:val="Hyperlink"/>
                <w:noProof/>
              </w:rPr>
              <w:t>II.</w:t>
            </w:r>
            <w:r>
              <w:rPr>
                <w:noProof/>
                <w:lang w:eastAsia="zh-CN"/>
              </w:rPr>
              <w:tab/>
            </w:r>
            <w:r w:rsidRPr="00D04359">
              <w:rPr>
                <w:rStyle w:val="Hyperlink"/>
                <w:noProof/>
              </w:rPr>
              <w:t>Game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_Toc438230421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14A" w:rsidRDefault="00C0514A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eastAsia="zh-CN"/>
            </w:rPr>
          </w:pPr>
          <w:hyperlink w:anchor="_Toc438230422" w:history="1">
            <w:r w:rsidRPr="00D04359">
              <w:rPr>
                <w:rStyle w:val="Hyperlink"/>
                <w:noProof/>
              </w:rPr>
              <w:t>III.</w:t>
            </w:r>
            <w:r>
              <w:rPr>
                <w:noProof/>
                <w:lang w:eastAsia="zh-CN"/>
              </w:rPr>
              <w:tab/>
            </w:r>
            <w:r w:rsidRPr="00D04359">
              <w:rPr>
                <w:rStyle w:val="Hyperlink"/>
                <w:noProof/>
              </w:rPr>
              <w:t>Game Play Mechanics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_Toc438230422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14A" w:rsidRDefault="00C0514A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eastAsia="zh-CN"/>
            </w:rPr>
          </w:pPr>
          <w:hyperlink w:anchor="_Toc438230423" w:history="1">
            <w:r w:rsidRPr="00D04359">
              <w:rPr>
                <w:rStyle w:val="Hyperlink"/>
                <w:noProof/>
              </w:rPr>
              <w:t>IV.</w:t>
            </w:r>
            <w:r>
              <w:rPr>
                <w:noProof/>
                <w:lang w:eastAsia="zh-CN"/>
              </w:rPr>
              <w:tab/>
            </w:r>
            <w:r w:rsidRPr="00D04359">
              <w:rPr>
                <w:rStyle w:val="Hyperlink"/>
                <w:noProof/>
              </w:rPr>
              <w:t>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_Toc438230423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14A" w:rsidRDefault="00C0514A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zh-CN"/>
            </w:rPr>
          </w:pPr>
          <w:hyperlink w:anchor="_Toc438230424" w:history="1">
            <w:r w:rsidRPr="00D04359">
              <w:rPr>
                <w:rStyle w:val="Hyperlink"/>
                <w:noProof/>
              </w:rPr>
              <w:t>V.</w:t>
            </w:r>
            <w:r>
              <w:rPr>
                <w:noProof/>
                <w:lang w:eastAsia="zh-CN"/>
              </w:rPr>
              <w:tab/>
            </w:r>
            <w:r w:rsidRPr="00D04359">
              <w:rPr>
                <w:rStyle w:val="Hyperlink"/>
                <w:noProof/>
              </w:rPr>
              <w:t>Detailed Game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_Toc438230424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14A" w:rsidRDefault="00C0514A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eastAsia="zh-CN"/>
            </w:rPr>
          </w:pPr>
          <w:hyperlink w:anchor="_Toc438230425" w:history="1">
            <w:r w:rsidRPr="00D04359">
              <w:rPr>
                <w:rStyle w:val="Hyperlink"/>
                <w:noProof/>
              </w:rPr>
              <w:t>VI.</w:t>
            </w:r>
            <w:r>
              <w:rPr>
                <w:noProof/>
                <w:lang w:eastAsia="zh-CN"/>
              </w:rPr>
              <w:tab/>
            </w:r>
            <w:r w:rsidRPr="00D04359">
              <w:rPr>
                <w:rStyle w:val="Hyperlink"/>
                <w:noProof/>
              </w:rPr>
              <w:t>Interface Sketch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_Toc438230425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14A" w:rsidRDefault="00C0514A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eastAsia="zh-CN"/>
            </w:rPr>
          </w:pPr>
          <w:hyperlink w:anchor="_Toc438230426" w:history="1">
            <w:r w:rsidRPr="00D04359">
              <w:rPr>
                <w:rStyle w:val="Hyperlink"/>
                <w:noProof/>
              </w:rPr>
              <w:t>VII.</w:t>
            </w:r>
            <w:r>
              <w:rPr>
                <w:noProof/>
                <w:lang w:eastAsia="zh-CN"/>
              </w:rPr>
              <w:tab/>
            </w:r>
            <w:r w:rsidRPr="00D04359">
              <w:rPr>
                <w:rStyle w:val="Hyperlink"/>
                <w:noProof/>
              </w:rPr>
              <w:t>Screen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_Toc438230426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14A" w:rsidRDefault="00C0514A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eastAsia="zh-CN"/>
            </w:rPr>
          </w:pPr>
          <w:hyperlink w:anchor="_Toc438230427" w:history="1">
            <w:r w:rsidRPr="00D04359">
              <w:rPr>
                <w:rStyle w:val="Hyperlink"/>
                <w:noProof/>
              </w:rPr>
              <w:t>VIII.</w:t>
            </w:r>
            <w:r>
              <w:rPr>
                <w:noProof/>
                <w:lang w:eastAsia="zh-CN"/>
              </w:rPr>
              <w:tab/>
            </w:r>
            <w:r w:rsidRPr="00D04359">
              <w:rPr>
                <w:rStyle w:val="Hyperlink"/>
                <w:noProof/>
              </w:rPr>
              <w:t>Characters / Vehicles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_Toc438230427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14A" w:rsidRDefault="00C0514A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eastAsia="zh-CN"/>
            </w:rPr>
          </w:pPr>
          <w:hyperlink w:anchor="_Toc438230428" w:history="1">
            <w:r w:rsidRPr="00D04359">
              <w:rPr>
                <w:rStyle w:val="Hyperlink"/>
                <w:noProof/>
              </w:rPr>
              <w:t>IX.</w:t>
            </w:r>
            <w:r>
              <w:rPr>
                <w:noProof/>
                <w:lang w:eastAsia="zh-CN"/>
              </w:rPr>
              <w:tab/>
            </w:r>
            <w:r w:rsidRPr="00D04359">
              <w:rPr>
                <w:rStyle w:val="Hyperlink"/>
                <w:noProof/>
              </w:rPr>
              <w:t>Scoring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_Toc438230428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14A" w:rsidRDefault="00C0514A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zh-CN"/>
            </w:rPr>
          </w:pPr>
          <w:hyperlink w:anchor="_Toc438230429" w:history="1">
            <w:r w:rsidRPr="00D04359">
              <w:rPr>
                <w:rStyle w:val="Hyperlink"/>
                <w:noProof/>
              </w:rPr>
              <w:t>X.</w:t>
            </w:r>
            <w:r>
              <w:rPr>
                <w:noProof/>
                <w:lang w:eastAsia="zh-CN"/>
              </w:rPr>
              <w:tab/>
            </w:r>
            <w:r w:rsidRPr="00D04359">
              <w:rPr>
                <w:rStyle w:val="Hyperlink"/>
                <w:noProof/>
              </w:rPr>
              <w:t>Sound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_Toc438230429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514A" w:rsidRDefault="00C0514A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eastAsia="zh-CN"/>
            </w:rPr>
          </w:pPr>
          <w:hyperlink w:anchor="_Toc438230430" w:history="1">
            <w:r w:rsidRPr="00D04359">
              <w:rPr>
                <w:rStyle w:val="Hyperlink"/>
                <w:noProof/>
              </w:rPr>
              <w:t>XI.</w:t>
            </w:r>
            <w:r>
              <w:rPr>
                <w:noProof/>
                <w:lang w:eastAsia="zh-CN"/>
              </w:rPr>
              <w:tab/>
            </w:r>
            <w:r w:rsidRPr="00D04359">
              <w:rPr>
                <w:rStyle w:val="Hyperlink"/>
                <w:noProof/>
              </w:rPr>
              <w:t>Art / Multimedia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_Toc438230430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D20" w:rsidRDefault="00D16D20" w:rsidP="00D16D20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D16D20" w:rsidRDefault="00D16D20" w:rsidP="00D16D2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 </w:t>
      </w:r>
      <w:r w:rsidR="009A4D42">
        <w:rPr>
          <w:b/>
          <w:sz w:val="24"/>
          <w:szCs w:val="24"/>
          <w:u w:val="single"/>
        </w:rPr>
        <w:br w:type="page"/>
      </w:r>
    </w:p>
    <w:p w:rsidR="00F56775" w:rsidRDefault="009A4D42" w:rsidP="0047749D">
      <w:pPr>
        <w:pStyle w:val="Heading1"/>
        <w:numPr>
          <w:ilvl w:val="0"/>
          <w:numId w:val="2"/>
        </w:numPr>
      </w:pPr>
      <w:bookmarkStart w:id="1" w:name="_Toc438230420"/>
      <w:r>
        <w:lastRenderedPageBreak/>
        <w:t>Version History</w:t>
      </w:r>
      <w:bookmarkEnd w:id="1"/>
    </w:p>
    <w:p w:rsidR="00D16D20" w:rsidRPr="00653AA2" w:rsidRDefault="00D16D20" w:rsidP="00653AA2">
      <w:pPr>
        <w:pStyle w:val="ListParagraph"/>
      </w:pPr>
      <w:r w:rsidRPr="00653AA2">
        <w:t xml:space="preserve">Current Version: </w:t>
      </w:r>
      <w:r w:rsidR="00817A90" w:rsidRPr="00653AA2">
        <w:t>v</w:t>
      </w:r>
      <w:r w:rsidR="003A4E6A">
        <w:t>2</w:t>
      </w:r>
      <w:r w:rsidR="00817A90" w:rsidRPr="00653AA2">
        <w:t>.0</w:t>
      </w:r>
    </w:p>
    <w:p w:rsidR="00267BDF" w:rsidRDefault="00267BDF" w:rsidP="00653AA2">
      <w:pPr>
        <w:pStyle w:val="ListParagraph"/>
      </w:pPr>
      <w:r w:rsidRPr="00653AA2">
        <w:t>Version Control is conducted by using github:</w:t>
      </w:r>
    </w:p>
    <w:p w:rsidR="007F0045" w:rsidRPr="00653AA2" w:rsidRDefault="007F0045" w:rsidP="00653AA2">
      <w:pPr>
        <w:pStyle w:val="ListParagraph"/>
      </w:pPr>
      <w:r w:rsidRPr="007F0045">
        <w:t>https://github.com/y-pan/TowerDefence</w:t>
      </w:r>
    </w:p>
    <w:p w:rsidR="00BF4089" w:rsidRDefault="009F6693" w:rsidP="0047749D">
      <w:pPr>
        <w:pStyle w:val="Heading1"/>
        <w:numPr>
          <w:ilvl w:val="0"/>
          <w:numId w:val="2"/>
        </w:numPr>
      </w:pPr>
      <w:bookmarkStart w:id="2" w:name="_Toc438230421"/>
      <w:r w:rsidRPr="008C6B2D">
        <w:t>Game Overview</w:t>
      </w:r>
      <w:bookmarkEnd w:id="2"/>
    </w:p>
    <w:p w:rsidR="007F0045" w:rsidRDefault="007F0045" w:rsidP="00D16D20">
      <w:pPr>
        <w:pStyle w:val="ListParagraph"/>
      </w:pPr>
      <w:r>
        <w:t xml:space="preserve">This is a tower defence game. When Enemy gets to heart (the goal), player’s life would be decreased, and game is over when life is down to 0. </w:t>
      </w:r>
    </w:p>
    <w:p w:rsidR="00D16D20" w:rsidRDefault="007F0045" w:rsidP="00D16D20">
      <w:pPr>
        <w:pStyle w:val="ListParagraph"/>
      </w:pPr>
      <w:r>
        <w:t>Drag and drop tower onto grass background to build tower, then update tower to increase the power.</w:t>
      </w:r>
    </w:p>
    <w:p w:rsidR="00A77ACC" w:rsidRPr="008C6B2D" w:rsidRDefault="00A77ACC" w:rsidP="00D16D20">
      <w:pPr>
        <w:pStyle w:val="ListParagraph"/>
        <w:rPr>
          <w:b/>
          <w:sz w:val="24"/>
          <w:szCs w:val="24"/>
        </w:rPr>
      </w:pPr>
      <w:r>
        <w:t>Kill enemies before you lost your lives.</w:t>
      </w:r>
    </w:p>
    <w:p w:rsidR="009F6693" w:rsidRPr="008C6B2D" w:rsidRDefault="009F6693" w:rsidP="0047749D">
      <w:pPr>
        <w:pStyle w:val="Heading1"/>
        <w:numPr>
          <w:ilvl w:val="0"/>
          <w:numId w:val="2"/>
        </w:numPr>
      </w:pPr>
      <w:bookmarkStart w:id="3" w:name="_Toc438230422"/>
      <w:r w:rsidRPr="008C6B2D">
        <w:t>Game Play Mechanics</w:t>
      </w:r>
      <w:bookmarkEnd w:id="3"/>
    </w:p>
    <w:p w:rsidR="00686D09" w:rsidRDefault="007F0045" w:rsidP="00653AA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Using mouse to drag, drop to update tower, and click to update tower level.</w:t>
      </w:r>
    </w:p>
    <w:p w:rsidR="00C9713F" w:rsidRPr="00F60E42" w:rsidRDefault="00C9713F" w:rsidP="00653AA2">
      <w:pPr>
        <w:pStyle w:val="ListParagraph"/>
        <w:rPr>
          <w:b/>
          <w:sz w:val="24"/>
          <w:szCs w:val="24"/>
        </w:rPr>
      </w:pPr>
      <w:r>
        <w:rPr>
          <w:sz w:val="24"/>
          <w:szCs w:val="24"/>
        </w:rPr>
        <w:t>Tower will search enemy within its fire range, and keep shooting at it till it disappears.</w:t>
      </w:r>
    </w:p>
    <w:p w:rsidR="00BF4089" w:rsidRPr="0047749D" w:rsidRDefault="009F6693" w:rsidP="0047749D">
      <w:pPr>
        <w:pStyle w:val="Heading1"/>
        <w:numPr>
          <w:ilvl w:val="0"/>
          <w:numId w:val="2"/>
        </w:numPr>
      </w:pPr>
      <w:bookmarkStart w:id="4" w:name="_Toc438230423"/>
      <w:r w:rsidRPr="0047749D">
        <w:t>Controls</w:t>
      </w:r>
      <w:bookmarkEnd w:id="4"/>
    </w:p>
    <w:p w:rsidR="00686D09" w:rsidRPr="00F60E42" w:rsidRDefault="00267BDF" w:rsidP="00653AA2">
      <w:pPr>
        <w:pStyle w:val="ListParagraph"/>
        <w:rPr>
          <w:b/>
          <w:sz w:val="24"/>
          <w:szCs w:val="24"/>
        </w:rPr>
      </w:pPr>
      <w:r w:rsidRPr="00F60E42">
        <w:rPr>
          <w:sz w:val="24"/>
          <w:szCs w:val="24"/>
        </w:rPr>
        <w:t>Mouse</w:t>
      </w:r>
    </w:p>
    <w:p w:rsidR="009F6693" w:rsidRPr="0047749D" w:rsidRDefault="00817A90" w:rsidP="0047749D">
      <w:pPr>
        <w:pStyle w:val="Heading1"/>
        <w:numPr>
          <w:ilvl w:val="0"/>
          <w:numId w:val="2"/>
        </w:numPr>
      </w:pPr>
      <w:bookmarkStart w:id="5" w:name="_Toc438230424"/>
      <w:r w:rsidRPr="0047749D">
        <w:t>Detailed Game Description</w:t>
      </w:r>
      <w:bookmarkEnd w:id="5"/>
    </w:p>
    <w:p w:rsidR="00EF33EB" w:rsidRDefault="0057557A" w:rsidP="00C41E87">
      <w:pPr>
        <w:ind w:left="720"/>
        <w:rPr>
          <w:sz w:val="24"/>
          <w:szCs w:val="24"/>
        </w:rPr>
      </w:pPr>
      <w:r>
        <w:rPr>
          <w:sz w:val="24"/>
          <w:szCs w:val="24"/>
        </w:rPr>
        <w:t>Enemies will move along the stone tile path to the end</w:t>
      </w:r>
      <w:r w:rsidR="00C9713F">
        <w:rPr>
          <w:sz w:val="24"/>
          <w:szCs w:val="24"/>
        </w:rPr>
        <w:t>/castle</w:t>
      </w:r>
      <w:r>
        <w:rPr>
          <w:sz w:val="24"/>
          <w:szCs w:val="24"/>
        </w:rPr>
        <w:t>.</w:t>
      </w:r>
    </w:p>
    <w:p w:rsidR="00EF33EB" w:rsidRDefault="0057557A" w:rsidP="00A10817">
      <w:pPr>
        <w:ind w:left="720"/>
        <w:rPr>
          <w:sz w:val="24"/>
          <w:szCs w:val="24"/>
        </w:rPr>
      </w:pPr>
      <w:r>
        <w:rPr>
          <w:sz w:val="24"/>
          <w:szCs w:val="24"/>
        </w:rPr>
        <w:t>Player has to build tower to shoot enemies.</w:t>
      </w:r>
    </w:p>
    <w:p w:rsidR="00A10817" w:rsidRPr="00A10817" w:rsidRDefault="00A10817" w:rsidP="00A10817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       Building and updating tower all cost some money, while player can earn more money by killing enemies.</w:t>
      </w:r>
    </w:p>
    <w:p w:rsidR="009F6693" w:rsidRDefault="009F6693" w:rsidP="0047749D">
      <w:pPr>
        <w:pStyle w:val="Heading1"/>
        <w:numPr>
          <w:ilvl w:val="0"/>
          <w:numId w:val="2"/>
        </w:numPr>
      </w:pPr>
      <w:bookmarkStart w:id="6" w:name="_Toc438230425"/>
      <w:r w:rsidRPr="0047749D">
        <w:t>Interface</w:t>
      </w:r>
      <w:r w:rsidR="00D668E0" w:rsidRPr="0047749D">
        <w:t xml:space="preserve"> Sketch</w:t>
      </w:r>
      <w:bookmarkEnd w:id="6"/>
    </w:p>
    <w:p w:rsidR="00653AA2" w:rsidRDefault="00C9713F" w:rsidP="00653AA2">
      <w:r w:rsidRPr="00C9713F">
        <w:drawing>
          <wp:anchor distT="0" distB="0" distL="114300" distR="114300" simplePos="0" relativeHeight="251648512" behindDoc="0" locked="0" layoutInCell="1" allowOverlap="1" wp14:anchorId="7C4C2F2C" wp14:editId="11BAB501">
            <wp:simplePos x="0" y="0"/>
            <wp:positionH relativeFrom="column">
              <wp:posOffset>1524820</wp:posOffset>
            </wp:positionH>
            <wp:positionV relativeFrom="paragraph">
              <wp:posOffset>233929</wp:posOffset>
            </wp:positionV>
            <wp:extent cx="2902326" cy="2160000"/>
            <wp:effectExtent l="0" t="0" r="0" b="0"/>
            <wp:wrapNone/>
            <wp:docPr id="4" name="Content Placeholder 3" descr="Tower Defence - Pan - Firefox Developer Edition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Tower Defence - Pan - Firefox Developer Edition"/>
                    <pic:cNvPicPr>
                      <a:picLocks noGrp="1"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58" t="13849" r="19682" b="2561"/>
                    <a:stretch/>
                  </pic:blipFill>
                  <pic:spPr>
                    <a:xfrm>
                      <a:off x="0" y="0"/>
                      <a:ext cx="290232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3AA2" w:rsidRDefault="00653AA2" w:rsidP="00653AA2"/>
    <w:p w:rsidR="00653AA2" w:rsidRDefault="00653AA2" w:rsidP="00653AA2"/>
    <w:p w:rsidR="00E77C65" w:rsidRDefault="00E77C65" w:rsidP="00653AA2"/>
    <w:p w:rsidR="00E77C65" w:rsidRDefault="00E77C65" w:rsidP="00653AA2"/>
    <w:p w:rsidR="00E77C65" w:rsidRDefault="00E77C65" w:rsidP="00653AA2"/>
    <w:p w:rsidR="00E77C65" w:rsidRDefault="00E77C65" w:rsidP="00653AA2"/>
    <w:p w:rsidR="00E77C65" w:rsidRDefault="00E77C65" w:rsidP="00653AA2"/>
    <w:p w:rsidR="00E77C65" w:rsidRDefault="00C9713F" w:rsidP="00653AA2">
      <w:r w:rsidRPr="00C9713F">
        <w:lastRenderedPageBreak/>
        <w:drawing>
          <wp:anchor distT="0" distB="0" distL="114300" distR="114300" simplePos="0" relativeHeight="251663872" behindDoc="0" locked="0" layoutInCell="1" allowOverlap="1" wp14:anchorId="7BD72660" wp14:editId="07E82ADD">
            <wp:simplePos x="0" y="0"/>
            <wp:positionH relativeFrom="column">
              <wp:posOffset>1539104</wp:posOffset>
            </wp:positionH>
            <wp:positionV relativeFrom="paragraph">
              <wp:posOffset>147464</wp:posOffset>
            </wp:positionV>
            <wp:extent cx="2867337" cy="2160000"/>
            <wp:effectExtent l="0" t="0" r="0" b="0"/>
            <wp:wrapNone/>
            <wp:docPr id="6" name="Content Placeholder 3" descr="Tower Defence - Pan - Firefox Developer Edition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Tower Defence - Pan - Firefox Developer Edition"/>
                    <pic:cNvPicPr>
                      <a:picLocks noGrp="1"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72" t="13514" r="19830" b="1682"/>
                    <a:stretch/>
                  </pic:blipFill>
                  <pic:spPr>
                    <a:xfrm>
                      <a:off x="0" y="0"/>
                      <a:ext cx="286733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7C65" w:rsidRDefault="00E77C65" w:rsidP="00653AA2"/>
    <w:p w:rsidR="00653AA2" w:rsidRDefault="00653AA2" w:rsidP="00653AA2"/>
    <w:p w:rsidR="00653AA2" w:rsidRDefault="00653AA2" w:rsidP="00653AA2"/>
    <w:p w:rsidR="00653AA2" w:rsidRDefault="00653AA2" w:rsidP="00653AA2"/>
    <w:p w:rsidR="00E77C65" w:rsidRDefault="00E77C65" w:rsidP="00653AA2"/>
    <w:p w:rsidR="00E77C65" w:rsidRDefault="00E77C65" w:rsidP="00653AA2"/>
    <w:p w:rsidR="00E77C65" w:rsidRDefault="00E77C65" w:rsidP="00653AA2"/>
    <w:p w:rsidR="00E77C65" w:rsidRDefault="00C9713F" w:rsidP="00653AA2">
      <w:r w:rsidRPr="00C9713F">
        <w:drawing>
          <wp:anchor distT="0" distB="0" distL="114300" distR="114300" simplePos="0" relativeHeight="251678208" behindDoc="0" locked="0" layoutInCell="1" allowOverlap="1" wp14:anchorId="08D96C48" wp14:editId="181BA9D3">
            <wp:simplePos x="0" y="0"/>
            <wp:positionH relativeFrom="column">
              <wp:posOffset>1561345</wp:posOffset>
            </wp:positionH>
            <wp:positionV relativeFrom="paragraph">
              <wp:posOffset>6816</wp:posOffset>
            </wp:positionV>
            <wp:extent cx="2827241" cy="2160000"/>
            <wp:effectExtent l="0" t="0" r="0" b="0"/>
            <wp:wrapNone/>
            <wp:docPr id="7" name="Content Placeholder 3" descr="Tower Defence - Pan - Firefox Developer Edition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Tower Defence - Pan - Firefox Developer Edition"/>
                    <pic:cNvPicPr>
                      <a:picLocks noGrp="1"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58" t="14549" r="19933"/>
                    <a:stretch/>
                  </pic:blipFill>
                  <pic:spPr>
                    <a:xfrm>
                      <a:off x="0" y="0"/>
                      <a:ext cx="282724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7C65" w:rsidRDefault="00E77C65" w:rsidP="00653AA2"/>
    <w:p w:rsidR="00E77C65" w:rsidRDefault="00E77C65" w:rsidP="00653AA2"/>
    <w:p w:rsidR="00E77C65" w:rsidRDefault="00E77C65" w:rsidP="00653AA2"/>
    <w:p w:rsidR="00E77C65" w:rsidRDefault="00E77C65" w:rsidP="00653AA2"/>
    <w:p w:rsidR="00E77C65" w:rsidRDefault="00E77C65" w:rsidP="00653AA2"/>
    <w:p w:rsidR="00653AA2" w:rsidRDefault="00653AA2" w:rsidP="00653AA2"/>
    <w:p w:rsidR="00E77C65" w:rsidRDefault="00C9713F" w:rsidP="00653AA2">
      <w:r w:rsidRPr="00C9713F">
        <w:drawing>
          <wp:anchor distT="0" distB="0" distL="114300" distR="114300" simplePos="0" relativeHeight="251694592" behindDoc="0" locked="0" layoutInCell="1" allowOverlap="1" wp14:anchorId="28E556BF" wp14:editId="013D991C">
            <wp:simplePos x="0" y="0"/>
            <wp:positionH relativeFrom="column">
              <wp:posOffset>1539095</wp:posOffset>
            </wp:positionH>
            <wp:positionV relativeFrom="paragraph">
              <wp:posOffset>123986</wp:posOffset>
            </wp:positionV>
            <wp:extent cx="2862872" cy="2160000"/>
            <wp:effectExtent l="0" t="0" r="0" b="0"/>
            <wp:wrapNone/>
            <wp:docPr id="5" name="Picture 4" descr="Tower Defence - Pan - Firefox Developer Ed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Tower Defence - Pan - Firefox Developer Edition"/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0" t="13725" r="19917" b="1787"/>
                    <a:stretch/>
                  </pic:blipFill>
                  <pic:spPr>
                    <a:xfrm>
                      <a:off x="0" y="0"/>
                      <a:ext cx="286287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7C65" w:rsidRDefault="00E77C65" w:rsidP="00653AA2"/>
    <w:p w:rsidR="00C9713F" w:rsidRDefault="00C9713F" w:rsidP="00653AA2"/>
    <w:p w:rsidR="00C9713F" w:rsidRDefault="00C9713F" w:rsidP="00653AA2"/>
    <w:p w:rsidR="00C9713F" w:rsidRDefault="00C9713F" w:rsidP="00653AA2"/>
    <w:p w:rsidR="00C9713F" w:rsidRDefault="00C9713F" w:rsidP="00653AA2"/>
    <w:p w:rsidR="00C9713F" w:rsidRDefault="00C9713F" w:rsidP="00653AA2"/>
    <w:p w:rsidR="00C9713F" w:rsidRDefault="00C9713F" w:rsidP="00653AA2"/>
    <w:p w:rsidR="00C9713F" w:rsidRDefault="00C9713F" w:rsidP="00653AA2"/>
    <w:p w:rsidR="00C9713F" w:rsidRDefault="00C9713F" w:rsidP="00653AA2"/>
    <w:p w:rsidR="00C9713F" w:rsidRDefault="00C9713F" w:rsidP="00653AA2">
      <w:r w:rsidRPr="00C9713F">
        <w:lastRenderedPageBreak/>
        <w:drawing>
          <wp:anchor distT="0" distB="0" distL="114300" distR="114300" simplePos="0" relativeHeight="251697664" behindDoc="0" locked="0" layoutInCell="1" allowOverlap="1" wp14:anchorId="2A8FE8DF" wp14:editId="6DE58AD3">
            <wp:simplePos x="0" y="0"/>
            <wp:positionH relativeFrom="column">
              <wp:posOffset>1562582</wp:posOffset>
            </wp:positionH>
            <wp:positionV relativeFrom="paragraph">
              <wp:posOffset>160535</wp:posOffset>
            </wp:positionV>
            <wp:extent cx="2827636" cy="2160000"/>
            <wp:effectExtent l="0" t="0" r="0" b="0"/>
            <wp:wrapNone/>
            <wp:docPr id="15" name="Picture 6" descr="Tower Defence - Pan - Firefox Developer Ed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Tower Defence - Pan - Firefox Developer Edition"/>
                    <pic:cNvPicPr>
                      <a:picLocks noChangeAspect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99" t="13269" r="19583"/>
                    <a:stretch/>
                  </pic:blipFill>
                  <pic:spPr>
                    <a:xfrm>
                      <a:off x="0" y="0"/>
                      <a:ext cx="282763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713F" w:rsidRPr="00653AA2" w:rsidRDefault="00C9713F" w:rsidP="00653AA2"/>
    <w:p w:rsidR="00817A90" w:rsidRDefault="00817A90" w:rsidP="00267BDF">
      <w:pPr>
        <w:jc w:val="center"/>
        <w:rPr>
          <w:b/>
          <w:sz w:val="24"/>
          <w:szCs w:val="24"/>
        </w:rPr>
      </w:pPr>
    </w:p>
    <w:p w:rsidR="00314618" w:rsidRDefault="00314618" w:rsidP="00267BDF">
      <w:pPr>
        <w:jc w:val="center"/>
        <w:rPr>
          <w:b/>
          <w:sz w:val="24"/>
          <w:szCs w:val="24"/>
        </w:rPr>
      </w:pPr>
    </w:p>
    <w:p w:rsidR="00314618" w:rsidRDefault="00314618" w:rsidP="00267BDF">
      <w:pPr>
        <w:jc w:val="center"/>
        <w:rPr>
          <w:b/>
          <w:sz w:val="24"/>
          <w:szCs w:val="24"/>
        </w:rPr>
      </w:pPr>
    </w:p>
    <w:p w:rsidR="00314618" w:rsidRDefault="00314618" w:rsidP="00267BDF">
      <w:pPr>
        <w:jc w:val="center"/>
        <w:rPr>
          <w:b/>
          <w:sz w:val="24"/>
          <w:szCs w:val="24"/>
        </w:rPr>
      </w:pPr>
    </w:p>
    <w:p w:rsidR="005071F2" w:rsidRDefault="005071F2" w:rsidP="00267BDF">
      <w:pPr>
        <w:jc w:val="center"/>
        <w:rPr>
          <w:b/>
          <w:sz w:val="24"/>
          <w:szCs w:val="24"/>
        </w:rPr>
      </w:pPr>
    </w:p>
    <w:p w:rsidR="00314618" w:rsidRPr="008C6B2D" w:rsidRDefault="00314618" w:rsidP="00267BDF">
      <w:pPr>
        <w:jc w:val="center"/>
        <w:rPr>
          <w:b/>
          <w:sz w:val="24"/>
          <w:szCs w:val="24"/>
        </w:rPr>
      </w:pPr>
    </w:p>
    <w:p w:rsidR="009F6693" w:rsidRDefault="00EF33EB" w:rsidP="0047749D">
      <w:pPr>
        <w:pStyle w:val="Heading1"/>
        <w:numPr>
          <w:ilvl w:val="0"/>
          <w:numId w:val="2"/>
        </w:numPr>
      </w:pPr>
      <w:bookmarkStart w:id="7" w:name="_Toc438230426"/>
      <w:r w:rsidRPr="0047749D">
        <w:t>Screen Descriptions</w:t>
      </w:r>
      <w:bookmarkEnd w:id="7"/>
    </w:p>
    <w:p w:rsidR="005071F2" w:rsidRPr="005071F2" w:rsidRDefault="005071F2" w:rsidP="005071F2"/>
    <w:p w:rsidR="001B34B3" w:rsidRDefault="00A55A1A" w:rsidP="001B34B3">
      <w:pPr>
        <w:pStyle w:val="ListParagraph"/>
        <w:rPr>
          <w:b/>
          <w:sz w:val="24"/>
          <w:szCs w:val="24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456CC5BD" wp14:editId="78EAB69A">
                <wp:simplePos x="0" y="0"/>
                <wp:positionH relativeFrom="column">
                  <wp:posOffset>2858947</wp:posOffset>
                </wp:positionH>
                <wp:positionV relativeFrom="paragraph">
                  <wp:posOffset>13657</wp:posOffset>
                </wp:positionV>
                <wp:extent cx="1136650" cy="453390"/>
                <wp:effectExtent l="304800" t="0" r="25400" b="594360"/>
                <wp:wrapNone/>
                <wp:docPr id="23" name="Line Callout 1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453390"/>
                        </a:xfrm>
                        <a:prstGeom prst="borderCallout1">
                          <a:avLst>
                            <a:gd name="adj1" fmla="val 24811"/>
                            <a:gd name="adj2" fmla="val -1238"/>
                            <a:gd name="adj3" fmla="val 222319"/>
                            <a:gd name="adj4" fmla="val -2525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5A1A" w:rsidRPr="00684047" w:rsidRDefault="00A55A1A" w:rsidP="00684047">
                            <w:pPr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b/>
                                <w:szCs w:val="24"/>
                              </w:rPr>
                              <w:t>Enemies’ life bar</w:t>
                            </w:r>
                          </w:p>
                          <w:p w:rsidR="00A55A1A" w:rsidRDefault="00A55A1A" w:rsidP="00EF33E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6CC5BD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ine Callout 1 23" o:spid="_x0000_s1027" type="#_x0000_t47" style="position:absolute;left:0;text-align:left;margin-left:225.1pt;margin-top:1.1pt;width:89.5pt;height:35.7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" adj="-5456,48021,-267,5359" fillcolor="white [3201]" strokecolor="#4bacc6 [3208]" strokeweight="2pt">
                <v:textbox>
                  <w:txbxContent>
                    <w:p w:rsidR="00A55A1A" w:rsidRPr="00684047" w:rsidRDefault="00A55A1A" w:rsidP="00684047">
                      <w:pPr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b/>
                          <w:szCs w:val="24"/>
                        </w:rPr>
                        <w:t>Enemies’ life bar</w:t>
                      </w:r>
                    </w:p>
                    <w:p w:rsidR="00A55A1A" w:rsidRDefault="00A55A1A" w:rsidP="00EF33EB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:rsidR="00A464F5" w:rsidRDefault="00A55A1A" w:rsidP="001B34B3">
      <w:pPr>
        <w:pStyle w:val="ListParagraph"/>
        <w:rPr>
          <w:b/>
          <w:sz w:val="24"/>
          <w:szCs w:val="24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5E0FAE86" wp14:editId="1AA72053">
                <wp:simplePos x="0" y="0"/>
                <wp:positionH relativeFrom="column">
                  <wp:posOffset>4571679</wp:posOffset>
                </wp:positionH>
                <wp:positionV relativeFrom="paragraph">
                  <wp:posOffset>7347</wp:posOffset>
                </wp:positionV>
                <wp:extent cx="1136650" cy="453390"/>
                <wp:effectExtent l="685800" t="0" r="25400" b="308610"/>
                <wp:wrapNone/>
                <wp:docPr id="10" name="Line Callout 1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453390"/>
                        </a:xfrm>
                        <a:prstGeom prst="borderCallout1">
                          <a:avLst>
                            <a:gd name="adj1" fmla="val 24811"/>
                            <a:gd name="adj2" fmla="val -1238"/>
                            <a:gd name="adj3" fmla="val 158496"/>
                            <a:gd name="adj4" fmla="val -58863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4047" w:rsidRPr="00684047" w:rsidRDefault="0039481C" w:rsidP="00684047">
                            <w:pPr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b/>
                                <w:szCs w:val="24"/>
                              </w:rPr>
                              <w:t>Enemies’ start point</w:t>
                            </w:r>
                          </w:p>
                          <w:p w:rsidR="00684047" w:rsidRDefault="00684047" w:rsidP="00EF33E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FAE86" id="Line Callout 1 10" o:spid="_x0000_s1028" type="#_x0000_t47" style="position:absolute;left:0;text-align:left;margin-left:359.95pt;margin-top:.6pt;width:89.5pt;height:35.7pt;z-index:2515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" adj="-12714,34235,-267,5359" fillcolor="white [3201]" strokecolor="#4bacc6 [3208]" strokeweight="2pt">
                <v:textbox>
                  <w:txbxContent>
                    <w:p w:rsidR="00684047" w:rsidRPr="00684047" w:rsidRDefault="0039481C" w:rsidP="00684047">
                      <w:pPr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b/>
                          <w:szCs w:val="24"/>
                        </w:rPr>
                        <w:t>Enemies’ start point</w:t>
                      </w:r>
                    </w:p>
                    <w:p w:rsidR="00684047" w:rsidRDefault="00684047" w:rsidP="00EF33EB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EC2A51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188FDB3C" wp14:editId="61DA406C">
                <wp:simplePos x="0" y="0"/>
                <wp:positionH relativeFrom="column">
                  <wp:posOffset>533400</wp:posOffset>
                </wp:positionH>
                <wp:positionV relativeFrom="paragraph">
                  <wp:posOffset>3810</wp:posOffset>
                </wp:positionV>
                <wp:extent cx="840740" cy="304800"/>
                <wp:effectExtent l="0" t="0" r="473710" b="438150"/>
                <wp:wrapNone/>
                <wp:docPr id="14" name="Line Callout 1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740" cy="304800"/>
                        </a:xfrm>
                        <a:prstGeom prst="borderCallout1">
                          <a:avLst>
                            <a:gd name="adj1" fmla="val 41478"/>
                            <a:gd name="adj2" fmla="val 100824"/>
                            <a:gd name="adj3" fmla="val 236565"/>
                            <a:gd name="adj4" fmla="val 1526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4047" w:rsidRPr="00684047" w:rsidRDefault="00EC2A51" w:rsidP="00684047">
                            <w:pPr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b/>
                                <w:szCs w:val="24"/>
                              </w:rPr>
                              <w:t>Lives</w:t>
                            </w:r>
                          </w:p>
                          <w:p w:rsidR="00684047" w:rsidRDefault="00684047" w:rsidP="00EF33E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FDB3C" id="Line Callout 1 14" o:spid="_x0000_s1029" type="#_x0000_t47" style="position:absolute;left:0;text-align:left;margin-left:42pt;margin-top:.3pt;width:66.2pt;height:24pt;z-index:25159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" adj="32963,51098,21778,8959" fillcolor="white [3201]" strokecolor="#4bacc6 [3208]" strokeweight="2pt">
                <v:textbox>
                  <w:txbxContent>
                    <w:p w:rsidR="00684047" w:rsidRPr="00684047" w:rsidRDefault="00EC2A51" w:rsidP="00684047">
                      <w:pPr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b/>
                          <w:szCs w:val="24"/>
                        </w:rPr>
                        <w:t>Lives</w:t>
                      </w:r>
                    </w:p>
                    <w:p w:rsidR="00684047" w:rsidRDefault="00684047" w:rsidP="00EF33EB">
                      <w:pPr>
                        <w:jc w:val="center"/>
                      </w:pPr>
                    </w:p>
                  </w:txbxContent>
                </v:textbox>
                <o:callout v:ext="edit" minusx="t" minusy="t"/>
              </v:shape>
            </w:pict>
          </mc:Fallback>
        </mc:AlternateContent>
      </w:r>
    </w:p>
    <w:p w:rsidR="00A464F5" w:rsidRDefault="00A464F5" w:rsidP="001B34B3">
      <w:pPr>
        <w:pStyle w:val="ListParagraph"/>
        <w:rPr>
          <w:b/>
          <w:sz w:val="24"/>
          <w:szCs w:val="24"/>
        </w:rPr>
      </w:pPr>
    </w:p>
    <w:p w:rsidR="00A464F5" w:rsidRDefault="00C0514A" w:rsidP="001B34B3">
      <w:pPr>
        <w:pStyle w:val="ListParagraph"/>
        <w:rPr>
          <w:b/>
          <w:sz w:val="24"/>
          <w:szCs w:val="24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5A5A3FE3" wp14:editId="5351C4D3">
                <wp:simplePos x="0" y="0"/>
                <wp:positionH relativeFrom="column">
                  <wp:posOffset>4918751</wp:posOffset>
                </wp:positionH>
                <wp:positionV relativeFrom="paragraph">
                  <wp:posOffset>175991</wp:posOffset>
                </wp:positionV>
                <wp:extent cx="1302152" cy="648182"/>
                <wp:effectExtent l="1257300" t="0" r="12700" b="95250"/>
                <wp:wrapNone/>
                <wp:docPr id="28" name="Line Callout 1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2152" cy="648182"/>
                        </a:xfrm>
                        <a:prstGeom prst="borderCallout1">
                          <a:avLst>
                            <a:gd name="adj1" fmla="val 24811"/>
                            <a:gd name="adj2" fmla="val -1238"/>
                            <a:gd name="adj3" fmla="val 111267"/>
                            <a:gd name="adj4" fmla="val -97050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514A" w:rsidRPr="00C0514A" w:rsidRDefault="00C0514A" w:rsidP="00684047">
                            <w:pPr>
                              <w:spacing w:line="240" w:lineRule="auto"/>
                              <w:rPr>
                                <w:b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Cs w:val="24"/>
                              </w:rPr>
                              <w:t>Blank Tile: place for tower to build on</w:t>
                            </w:r>
                          </w:p>
                          <w:p w:rsidR="00C0514A" w:rsidRDefault="00C0514A" w:rsidP="00EF33E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A3FE3" id="Line Callout 1 28" o:spid="_x0000_s1030" type="#_x0000_t47" style="position:absolute;left:0;text-align:left;margin-left:387.3pt;margin-top:13.85pt;width:102.55pt;height:51.05pt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" adj="-20963,24034,-267,5359" fillcolor="white [3201]" strokecolor="#4bacc6 [3208]" strokeweight="2pt">
                <v:textbox>
                  <w:txbxContent>
                    <w:p w:rsidR="00C0514A" w:rsidRPr="00C0514A" w:rsidRDefault="00C0514A" w:rsidP="00684047">
                      <w:pPr>
                        <w:spacing w:line="240" w:lineRule="auto"/>
                        <w:rPr>
                          <w:b/>
                          <w:szCs w:val="24"/>
                        </w:rPr>
                      </w:pPr>
                      <w:r>
                        <w:rPr>
                          <w:b/>
                          <w:szCs w:val="24"/>
                        </w:rPr>
                        <w:t>Blank Tile: place for tower to build on</w:t>
                      </w:r>
                    </w:p>
                    <w:p w:rsidR="00C0514A" w:rsidRDefault="00C0514A" w:rsidP="00EF33EB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:rsidR="00EF33EB" w:rsidRDefault="00C9713F" w:rsidP="00EF33EB">
      <w:pPr>
        <w:pStyle w:val="ListParagraph"/>
        <w:jc w:val="center"/>
        <w:rPr>
          <w:b/>
          <w:sz w:val="24"/>
          <w:szCs w:val="24"/>
        </w:rPr>
      </w:pPr>
      <w:r w:rsidRPr="00C9713F">
        <w:drawing>
          <wp:anchor distT="0" distB="0" distL="114300" distR="114300" simplePos="0" relativeHeight="251579904" behindDoc="0" locked="0" layoutInCell="1" allowOverlap="1" wp14:anchorId="20BDCBB0" wp14:editId="2C3BF256">
            <wp:simplePos x="0" y="0"/>
            <wp:positionH relativeFrom="column">
              <wp:posOffset>1541780</wp:posOffset>
            </wp:positionH>
            <wp:positionV relativeFrom="paragraph">
              <wp:posOffset>6985</wp:posOffset>
            </wp:positionV>
            <wp:extent cx="2862580" cy="2159635"/>
            <wp:effectExtent l="0" t="0" r="0" b="0"/>
            <wp:wrapNone/>
            <wp:docPr id="22" name="Picture 4" descr="Tower Defence - Pan - Firefox Developer Ed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Tower Defence - Pan - Firefox Developer Edition"/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0" t="13725" r="19917" b="1787"/>
                    <a:stretch/>
                  </pic:blipFill>
                  <pic:spPr>
                    <a:xfrm>
                      <a:off x="0" y="0"/>
                      <a:ext cx="286258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12CC8717" wp14:editId="4B673986">
                <wp:simplePos x="0" y="0"/>
                <wp:positionH relativeFrom="column">
                  <wp:posOffset>0</wp:posOffset>
                </wp:positionH>
                <wp:positionV relativeFrom="paragraph">
                  <wp:posOffset>337820</wp:posOffset>
                </wp:positionV>
                <wp:extent cx="840740" cy="304800"/>
                <wp:effectExtent l="0" t="114300" r="930910" b="19050"/>
                <wp:wrapNone/>
                <wp:docPr id="21" name="Line Callout 1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740" cy="304800"/>
                        </a:xfrm>
                        <a:prstGeom prst="borderCallout1">
                          <a:avLst>
                            <a:gd name="adj1" fmla="val 41478"/>
                            <a:gd name="adj2" fmla="val 100824"/>
                            <a:gd name="adj3" fmla="val -34954"/>
                            <a:gd name="adj4" fmla="val 208362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713F" w:rsidRPr="00684047" w:rsidRDefault="00C9713F" w:rsidP="00C9713F">
                            <w:pPr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b/>
                                <w:szCs w:val="24"/>
                              </w:rPr>
                              <w:t>Money</w:t>
                            </w:r>
                          </w:p>
                          <w:p w:rsidR="00C9713F" w:rsidRDefault="00C9713F" w:rsidP="00C9713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C8717" id="Line Callout 1 21" o:spid="_x0000_s1031" type="#_x0000_t47" style="position:absolute;left:0;text-align:left;margin-left:0;margin-top:26.6pt;width:66.2pt;height:24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" adj="45006,-7550,21778,8959" fillcolor="white [3201]" strokecolor="#4bacc6 [3208]" strokeweight="2pt">
                <v:textbox>
                  <w:txbxContent>
                    <w:p w:rsidR="00C9713F" w:rsidRPr="00684047" w:rsidRDefault="00C9713F" w:rsidP="00C9713F">
                      <w:pPr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b/>
                          <w:szCs w:val="24"/>
                        </w:rPr>
                        <w:t>Money</w:t>
                      </w:r>
                    </w:p>
                    <w:p w:rsidR="00C9713F" w:rsidRDefault="00C9713F" w:rsidP="00C9713F">
                      <w:pPr>
                        <w:jc w:val="center"/>
                      </w:pP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:rsidR="00686D09" w:rsidRDefault="00686D09" w:rsidP="00267BDF">
      <w:pPr>
        <w:jc w:val="center"/>
        <w:rPr>
          <w:b/>
          <w:sz w:val="24"/>
          <w:szCs w:val="24"/>
        </w:rPr>
      </w:pPr>
    </w:p>
    <w:p w:rsidR="00BF4089" w:rsidRDefault="00C0514A" w:rsidP="00686D09">
      <w:pPr>
        <w:rPr>
          <w:b/>
          <w:sz w:val="24"/>
          <w:szCs w:val="24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3EF71B60" wp14:editId="28E1F9F5">
                <wp:simplePos x="0" y="0"/>
                <wp:positionH relativeFrom="column">
                  <wp:posOffset>4953965</wp:posOffset>
                </wp:positionH>
                <wp:positionV relativeFrom="paragraph">
                  <wp:posOffset>20907</wp:posOffset>
                </wp:positionV>
                <wp:extent cx="1136650" cy="453390"/>
                <wp:effectExtent l="1009650" t="0" r="25400" b="175260"/>
                <wp:wrapNone/>
                <wp:docPr id="29" name="Line Callout 1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453390"/>
                        </a:xfrm>
                        <a:prstGeom prst="borderCallout1">
                          <a:avLst>
                            <a:gd name="adj1" fmla="val 24811"/>
                            <a:gd name="adj2" fmla="val -1238"/>
                            <a:gd name="adj3" fmla="val 131690"/>
                            <a:gd name="adj4" fmla="val -8737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514A" w:rsidRPr="00684047" w:rsidRDefault="00C0514A" w:rsidP="00684047">
                            <w:pPr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b/>
                                <w:szCs w:val="24"/>
                              </w:rPr>
                              <w:t>Direction Tile</w:t>
                            </w:r>
                          </w:p>
                          <w:p w:rsidR="00C0514A" w:rsidRDefault="00C0514A" w:rsidP="00EF33E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71B60" id="Line Callout 1 29" o:spid="_x0000_s1032" type="#_x0000_t47" style="position:absolute;margin-left:390.1pt;margin-top:1.65pt;width:89.5pt;height:35.7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" adj="-18873,28445,-267,5359" fillcolor="white [3201]" strokecolor="#4bacc6 [3208]" strokeweight="2pt">
                <v:textbox>
                  <w:txbxContent>
                    <w:p w:rsidR="00C0514A" w:rsidRPr="00684047" w:rsidRDefault="00C0514A" w:rsidP="00684047">
                      <w:pPr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b/>
                          <w:szCs w:val="24"/>
                        </w:rPr>
                        <w:t>Direction Tile</w:t>
                      </w:r>
                    </w:p>
                    <w:p w:rsidR="00C0514A" w:rsidRDefault="00C0514A" w:rsidP="00EF33EB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:rsidR="001B34B3" w:rsidRDefault="00C0514A" w:rsidP="00686D09">
      <w:pPr>
        <w:rPr>
          <w:b/>
          <w:sz w:val="24"/>
          <w:szCs w:val="24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0B6693BE" wp14:editId="793E925F">
                <wp:simplePos x="0" y="0"/>
                <wp:positionH relativeFrom="column">
                  <wp:posOffset>4971327</wp:posOffset>
                </wp:positionH>
                <wp:positionV relativeFrom="paragraph">
                  <wp:posOffset>206560</wp:posOffset>
                </wp:positionV>
                <wp:extent cx="1136650" cy="453390"/>
                <wp:effectExtent l="1009650" t="0" r="25400" b="22860"/>
                <wp:wrapNone/>
                <wp:docPr id="24" name="Line Callout 1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453390"/>
                        </a:xfrm>
                        <a:prstGeom prst="borderCallout1">
                          <a:avLst>
                            <a:gd name="adj1" fmla="val 24811"/>
                            <a:gd name="adj2" fmla="val -1238"/>
                            <a:gd name="adj3" fmla="val 70420"/>
                            <a:gd name="adj4" fmla="val -8737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481C" w:rsidRPr="00684047" w:rsidRDefault="0039481C" w:rsidP="00684047">
                            <w:pPr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b/>
                                <w:szCs w:val="24"/>
                              </w:rPr>
                              <w:t>Enemies’ moving path</w:t>
                            </w:r>
                          </w:p>
                          <w:p w:rsidR="0039481C" w:rsidRDefault="0039481C" w:rsidP="00EF33E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693BE" id="Line Callout 1 24" o:spid="_x0000_s1033" type="#_x0000_t47" style="position:absolute;margin-left:391.45pt;margin-top:16.25pt;width:89.5pt;height:35.7pt;z-index:25160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" adj="-18873,15211,-267,5359" fillcolor="white [3201]" strokecolor="#4bacc6 [3208]" strokeweight="2pt">
                <v:textbox>
                  <w:txbxContent>
                    <w:p w:rsidR="0039481C" w:rsidRPr="00684047" w:rsidRDefault="0039481C" w:rsidP="00684047">
                      <w:pPr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b/>
                          <w:szCs w:val="24"/>
                        </w:rPr>
                        <w:t>Enemies’ moving path</w:t>
                      </w:r>
                    </w:p>
                    <w:p w:rsidR="0039481C" w:rsidRDefault="0039481C" w:rsidP="00EF33EB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EC2A51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564544" behindDoc="0" locked="0" layoutInCell="1" allowOverlap="1" wp14:anchorId="1AAD0462" wp14:editId="7A8DE2EA">
                <wp:simplePos x="0" y="0"/>
                <wp:positionH relativeFrom="column">
                  <wp:posOffset>549797</wp:posOffset>
                </wp:positionH>
                <wp:positionV relativeFrom="paragraph">
                  <wp:posOffset>183411</wp:posOffset>
                </wp:positionV>
                <wp:extent cx="952500" cy="361950"/>
                <wp:effectExtent l="0" t="152400" r="171450" b="19050"/>
                <wp:wrapNone/>
                <wp:docPr id="8" name="Line Callout 1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61950"/>
                        </a:xfrm>
                        <a:prstGeom prst="borderCallout1">
                          <a:avLst>
                            <a:gd name="adj1" fmla="val 41478"/>
                            <a:gd name="adj2" fmla="val 100824"/>
                            <a:gd name="adj3" fmla="val -41473"/>
                            <a:gd name="adj4" fmla="val 115404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33EB" w:rsidRDefault="00EC2A51" w:rsidP="00EC2A51">
                            <w:pPr>
                              <w:spacing w:line="240" w:lineRule="auto"/>
                            </w:pPr>
                            <w:r>
                              <w:rPr>
                                <w:b/>
                                <w:szCs w:val="24"/>
                              </w:rPr>
                              <w:t>Enemy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D0462" id="Line Callout 1 8" o:spid="_x0000_s1034" type="#_x0000_t47" style="position:absolute;margin-left:43.3pt;margin-top:14.45pt;width:75pt;height:28.5pt;z-index:25156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" adj="24927,-8958,21778,8959" fillcolor="white [3201]" strokecolor="#4bacc6 [3208]" strokeweight="2pt">
                <v:textbox>
                  <w:txbxContent>
                    <w:p w:rsidR="00EF33EB" w:rsidRDefault="00EC2A51" w:rsidP="00EC2A51">
                      <w:pPr>
                        <w:spacing w:line="240" w:lineRule="auto"/>
                      </w:pPr>
                      <w:r>
                        <w:rPr>
                          <w:b/>
                          <w:szCs w:val="24"/>
                        </w:rPr>
                        <w:t>Enemy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:rsidR="0042398E" w:rsidRDefault="0042398E" w:rsidP="00686D09">
      <w:pPr>
        <w:rPr>
          <w:b/>
          <w:sz w:val="24"/>
          <w:szCs w:val="24"/>
        </w:rPr>
      </w:pPr>
    </w:p>
    <w:p w:rsidR="0042398E" w:rsidRDefault="0042398E" w:rsidP="00686D09">
      <w:pPr>
        <w:rPr>
          <w:b/>
          <w:sz w:val="24"/>
          <w:szCs w:val="24"/>
        </w:rPr>
      </w:pPr>
    </w:p>
    <w:p w:rsidR="0042398E" w:rsidRDefault="00A55A1A" w:rsidP="00686D09">
      <w:pPr>
        <w:rPr>
          <w:b/>
          <w:sz w:val="24"/>
          <w:szCs w:val="24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48C97835" wp14:editId="7415650A">
                <wp:simplePos x="0" y="0"/>
                <wp:positionH relativeFrom="column">
                  <wp:posOffset>3183038</wp:posOffset>
                </wp:positionH>
                <wp:positionV relativeFrom="paragraph">
                  <wp:posOffset>196360</wp:posOffset>
                </wp:positionV>
                <wp:extent cx="1136650" cy="412750"/>
                <wp:effectExtent l="304800" t="647700" r="25400" b="25400"/>
                <wp:wrapNone/>
                <wp:docPr id="25" name="Line Callout 1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412750"/>
                        </a:xfrm>
                        <a:prstGeom prst="borderCallout1">
                          <a:avLst>
                            <a:gd name="adj1" fmla="val 24811"/>
                            <a:gd name="adj2" fmla="val -1238"/>
                            <a:gd name="adj3" fmla="val -150858"/>
                            <a:gd name="adj4" fmla="val -2572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481C" w:rsidRPr="00684047" w:rsidRDefault="0039481C" w:rsidP="00684047">
                            <w:pPr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b/>
                                <w:szCs w:val="24"/>
                              </w:rPr>
                              <w:t>Tower</w:t>
                            </w:r>
                          </w:p>
                          <w:p w:rsidR="0039481C" w:rsidRDefault="0039481C" w:rsidP="00EF33E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97835" id="Line Callout 1 25" o:spid="_x0000_s1035" type="#_x0000_t47" style="position:absolute;margin-left:250.65pt;margin-top:15.45pt;width:89.5pt;height:32.5pt;z-index:2516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" adj="-5557,-32585,-267,5359" fillcolor="white [3201]" strokecolor="#4bacc6 [3208]" strokeweight="2pt">
                <v:textbox>
                  <w:txbxContent>
                    <w:p w:rsidR="0039481C" w:rsidRPr="00684047" w:rsidRDefault="0039481C" w:rsidP="00684047">
                      <w:pPr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b/>
                          <w:szCs w:val="24"/>
                        </w:rPr>
                        <w:t>Tower</w:t>
                      </w:r>
                    </w:p>
                    <w:p w:rsidR="0039481C" w:rsidRDefault="0039481C" w:rsidP="00EF33E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589120" behindDoc="0" locked="0" layoutInCell="1" allowOverlap="1" wp14:anchorId="001E4F05" wp14:editId="25CA3581">
                <wp:simplePos x="0" y="0"/>
                <wp:positionH relativeFrom="column">
                  <wp:posOffset>4919241</wp:posOffset>
                </wp:positionH>
                <wp:positionV relativeFrom="paragraph">
                  <wp:posOffset>40101</wp:posOffset>
                </wp:positionV>
                <wp:extent cx="1452245" cy="1110615"/>
                <wp:effectExtent l="1390650" t="152400" r="14605" b="13335"/>
                <wp:wrapNone/>
                <wp:docPr id="12" name="Line Callout 1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2245" cy="1110615"/>
                        </a:xfrm>
                        <a:prstGeom prst="borderCallout1">
                          <a:avLst>
                            <a:gd name="adj1" fmla="val 24811"/>
                            <a:gd name="adj2" fmla="val -1238"/>
                            <a:gd name="adj3" fmla="val -13744"/>
                            <a:gd name="adj4" fmla="val -95612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5A1A" w:rsidRDefault="00A55A1A" w:rsidP="00684047">
                            <w:pPr>
                              <w:spacing w:line="240" w:lineRule="auto"/>
                              <w:rPr>
                                <w:b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Cs w:val="24"/>
                              </w:rPr>
                              <w:t>Castle (Home):</w:t>
                            </w:r>
                          </w:p>
                          <w:p w:rsidR="00684047" w:rsidRPr="00684047" w:rsidRDefault="0039481C" w:rsidP="00684047">
                            <w:pPr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b/>
                                <w:szCs w:val="24"/>
                              </w:rPr>
                              <w:t>Enemies’ target</w:t>
                            </w:r>
                          </w:p>
                          <w:p w:rsidR="00684047" w:rsidRDefault="00684047" w:rsidP="00EF33E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E4F05" id="Line Callout 1 12" o:spid="_x0000_s1036" type="#_x0000_t47" style="position:absolute;margin-left:387.35pt;margin-top:3.15pt;width:114.35pt;height:87.45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" adj="-20652,-2969,-267,5359" fillcolor="white [3201]" strokecolor="#4bacc6 [3208]" strokeweight="2pt">
                <v:textbox>
                  <w:txbxContent>
                    <w:p w:rsidR="00A55A1A" w:rsidRDefault="00A55A1A" w:rsidP="00684047">
                      <w:pPr>
                        <w:spacing w:line="240" w:lineRule="auto"/>
                        <w:rPr>
                          <w:b/>
                          <w:szCs w:val="24"/>
                        </w:rPr>
                      </w:pPr>
                      <w:r>
                        <w:rPr>
                          <w:b/>
                          <w:szCs w:val="24"/>
                        </w:rPr>
                        <w:t>Castle (Home):</w:t>
                      </w:r>
                    </w:p>
                    <w:p w:rsidR="00684047" w:rsidRPr="00684047" w:rsidRDefault="0039481C" w:rsidP="00684047">
                      <w:pPr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b/>
                          <w:szCs w:val="24"/>
                        </w:rPr>
                        <w:t>Enemies’ target</w:t>
                      </w:r>
                    </w:p>
                    <w:p w:rsidR="00684047" w:rsidRDefault="00684047" w:rsidP="00EF33E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42398E" w:rsidRDefault="00EC2A51" w:rsidP="00686D09">
      <w:pPr>
        <w:rPr>
          <w:b/>
          <w:sz w:val="24"/>
          <w:szCs w:val="24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4071FFBE" wp14:editId="706CFE2D">
                <wp:simplePos x="0" y="0"/>
                <wp:positionH relativeFrom="column">
                  <wp:posOffset>700268</wp:posOffset>
                </wp:positionH>
                <wp:positionV relativeFrom="paragraph">
                  <wp:posOffset>18045</wp:posOffset>
                </wp:positionV>
                <wp:extent cx="1099595" cy="342900"/>
                <wp:effectExtent l="0" t="247650" r="24765" b="19050"/>
                <wp:wrapNone/>
                <wp:docPr id="17" name="Line Callout 1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595" cy="342900"/>
                        </a:xfrm>
                        <a:prstGeom prst="borderCallout1">
                          <a:avLst>
                            <a:gd name="adj1" fmla="val -8084"/>
                            <a:gd name="adj2" fmla="val 63784"/>
                            <a:gd name="adj3" fmla="val -68856"/>
                            <a:gd name="adj4" fmla="val 79301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6C69" w:rsidRPr="00684047" w:rsidRDefault="00EC2A51" w:rsidP="00686C69">
                            <w:pPr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b/>
                                <w:szCs w:val="24"/>
                              </w:rPr>
                              <w:t>Tower Menu</w:t>
                            </w:r>
                          </w:p>
                          <w:p w:rsidR="00686C69" w:rsidRDefault="00686C69" w:rsidP="00686C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1FFBE" id="Line Callout 1 17" o:spid="_x0000_s1037" type="#_x0000_t47" style="position:absolute;margin-left:55.15pt;margin-top:1.4pt;width:86.6pt;height:27pt;z-index:25159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" adj="17129,-14873,13777,-1746" fillcolor="white [3201]" strokecolor="#4bacc6 [3208]" strokeweight="2pt">
                <v:textbox>
                  <w:txbxContent>
                    <w:p w:rsidR="00686C69" w:rsidRPr="00684047" w:rsidRDefault="00EC2A51" w:rsidP="00686C69">
                      <w:pPr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b/>
                          <w:szCs w:val="24"/>
                        </w:rPr>
                        <w:t>Tower Menu</w:t>
                      </w:r>
                    </w:p>
                    <w:p w:rsidR="00686C69" w:rsidRDefault="00686C69" w:rsidP="00686C69">
                      <w:pPr>
                        <w:jc w:val="center"/>
                      </w:pP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:rsidR="00314618" w:rsidRDefault="00A55A1A" w:rsidP="00686D09">
      <w:pPr>
        <w:rPr>
          <w:b/>
          <w:sz w:val="24"/>
          <w:szCs w:val="24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7EF36B0D" wp14:editId="5B5EC808">
                <wp:simplePos x="0" y="0"/>
                <wp:positionH relativeFrom="column">
                  <wp:posOffset>2563792</wp:posOffset>
                </wp:positionH>
                <wp:positionV relativeFrom="paragraph">
                  <wp:posOffset>157400</wp:posOffset>
                </wp:positionV>
                <wp:extent cx="1136650" cy="412750"/>
                <wp:effectExtent l="38100" t="1200150" r="25400" b="25400"/>
                <wp:wrapNone/>
                <wp:docPr id="27" name="Line Callout 1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412750"/>
                        </a:xfrm>
                        <a:prstGeom prst="borderCallout1">
                          <a:avLst>
                            <a:gd name="adj1" fmla="val 24811"/>
                            <a:gd name="adj2" fmla="val -1238"/>
                            <a:gd name="adj3" fmla="val -284062"/>
                            <a:gd name="adj4" fmla="val -23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5A1A" w:rsidRPr="00684047" w:rsidRDefault="00A55A1A" w:rsidP="00684047">
                            <w:pPr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b/>
                                <w:szCs w:val="24"/>
                              </w:rPr>
                              <w:t>Bullet</w:t>
                            </w:r>
                          </w:p>
                          <w:p w:rsidR="00A55A1A" w:rsidRDefault="00A55A1A" w:rsidP="00EF33E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36B0D" id="Line Callout 1 27" o:spid="_x0000_s1038" type="#_x0000_t47" style="position:absolute;margin-left:201.85pt;margin-top:12.4pt;width:89.5pt;height:32.5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" adj="-498,-61357,-267,5359" fillcolor="white [3201]" strokecolor="#4bacc6 [3208]" strokeweight="2pt">
                <v:textbox>
                  <w:txbxContent>
                    <w:p w:rsidR="00A55A1A" w:rsidRPr="00684047" w:rsidRDefault="00A55A1A" w:rsidP="00684047">
                      <w:pPr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b/>
                          <w:szCs w:val="24"/>
                        </w:rPr>
                        <w:t>Bullet</w:t>
                      </w:r>
                    </w:p>
                    <w:p w:rsidR="00A55A1A" w:rsidRDefault="00A55A1A" w:rsidP="00EF33E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686C69" w:rsidRDefault="00686C69" w:rsidP="00686D09">
      <w:pPr>
        <w:rPr>
          <w:b/>
          <w:sz w:val="24"/>
          <w:szCs w:val="24"/>
        </w:rPr>
      </w:pPr>
    </w:p>
    <w:p w:rsidR="00686C69" w:rsidRDefault="00686C69" w:rsidP="00686D09">
      <w:pPr>
        <w:rPr>
          <w:b/>
          <w:sz w:val="24"/>
          <w:szCs w:val="24"/>
        </w:rPr>
      </w:pPr>
    </w:p>
    <w:p w:rsidR="00686C69" w:rsidRDefault="00686C69" w:rsidP="00686D09">
      <w:pPr>
        <w:rPr>
          <w:b/>
          <w:sz w:val="24"/>
          <w:szCs w:val="24"/>
        </w:rPr>
      </w:pPr>
    </w:p>
    <w:p w:rsidR="0042398E" w:rsidRDefault="00314618" w:rsidP="00314618">
      <w:pPr>
        <w:pStyle w:val="Heading1"/>
        <w:numPr>
          <w:ilvl w:val="0"/>
          <w:numId w:val="2"/>
        </w:numPr>
      </w:pPr>
      <w:bookmarkStart w:id="8" w:name="_Toc438230427"/>
      <w:r w:rsidRPr="00314618">
        <w:lastRenderedPageBreak/>
        <w:t>Characters / Vehicles</w:t>
      </w:r>
      <w:bookmarkEnd w:id="8"/>
    </w:p>
    <w:p w:rsidR="0039481C" w:rsidRDefault="0039481C" w:rsidP="00314618">
      <w:pPr>
        <w:rPr>
          <w:sz w:val="24"/>
        </w:rPr>
      </w:pPr>
      <w:r>
        <w:rPr>
          <w:sz w:val="24"/>
        </w:rPr>
        <w:t>Enemies move along the rock tile path.</w:t>
      </w:r>
    </w:p>
    <w:p w:rsidR="00314618" w:rsidRDefault="0039481C" w:rsidP="00314618">
      <w:pPr>
        <w:rPr>
          <w:sz w:val="24"/>
        </w:rPr>
      </w:pPr>
      <w:r>
        <w:rPr>
          <w:sz w:val="24"/>
        </w:rPr>
        <w:t xml:space="preserve">Towers are to be built on </w:t>
      </w:r>
      <w:r w:rsidR="00C0514A">
        <w:rPr>
          <w:sz w:val="24"/>
        </w:rPr>
        <w:t>blank (</w:t>
      </w:r>
      <w:r>
        <w:rPr>
          <w:sz w:val="24"/>
        </w:rPr>
        <w:t>grass</w:t>
      </w:r>
      <w:r w:rsidR="00C0514A">
        <w:rPr>
          <w:sz w:val="24"/>
        </w:rPr>
        <w:t>)</w:t>
      </w:r>
      <w:r>
        <w:rPr>
          <w:sz w:val="24"/>
        </w:rPr>
        <w:t xml:space="preserve"> ground. They will search enemy within its range and fire at it, till it lost it, then search for the next target.</w:t>
      </w:r>
    </w:p>
    <w:p w:rsidR="00BF4089" w:rsidRPr="0047749D" w:rsidRDefault="006A6649" w:rsidP="0047749D">
      <w:pPr>
        <w:pStyle w:val="Heading1"/>
        <w:numPr>
          <w:ilvl w:val="0"/>
          <w:numId w:val="2"/>
        </w:numPr>
      </w:pPr>
      <w:bookmarkStart w:id="9" w:name="_Toc438230428"/>
      <w:r w:rsidRPr="0047749D">
        <w:t>Scoring</w:t>
      </w:r>
      <w:bookmarkEnd w:id="9"/>
    </w:p>
    <w:p w:rsidR="00686D09" w:rsidRPr="00F83A58" w:rsidRDefault="00F83A58" w:rsidP="00F83A58">
      <w:pPr>
        <w:ind w:left="720"/>
        <w:rPr>
          <w:sz w:val="24"/>
          <w:szCs w:val="24"/>
        </w:rPr>
      </w:pPr>
      <w:r>
        <w:rPr>
          <w:sz w:val="24"/>
          <w:szCs w:val="24"/>
        </w:rPr>
        <w:t>When player survive after all enemy waves, game will continue on next level.</w:t>
      </w:r>
    </w:p>
    <w:p w:rsidR="006828DB" w:rsidRPr="006828DB" w:rsidRDefault="006828DB" w:rsidP="006828DB">
      <w:pPr>
        <w:pStyle w:val="Heading1"/>
        <w:numPr>
          <w:ilvl w:val="0"/>
          <w:numId w:val="2"/>
        </w:numPr>
      </w:pPr>
      <w:bookmarkStart w:id="10" w:name="_Toc438230429"/>
      <w:r w:rsidRPr="006828DB">
        <w:t>Sound Index</w:t>
      </w:r>
      <w:bookmarkEnd w:id="10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530"/>
        <w:gridCol w:w="5214"/>
      </w:tblGrid>
      <w:tr w:rsidR="006828DB" w:rsidRPr="006828DB" w:rsidTr="006828DB">
        <w:tc>
          <w:tcPr>
            <w:tcW w:w="3530" w:type="dxa"/>
          </w:tcPr>
          <w:p w:rsidR="006828DB" w:rsidRPr="006828DB" w:rsidRDefault="006828DB" w:rsidP="006828DB">
            <w:pPr>
              <w:pStyle w:val="ListParagraph"/>
              <w:ind w:left="0"/>
              <w:jc w:val="center"/>
              <w:rPr>
                <w:b/>
                <w:sz w:val="24"/>
                <w:szCs w:val="24"/>
              </w:rPr>
            </w:pPr>
            <w:r w:rsidRPr="006828DB">
              <w:rPr>
                <w:b/>
                <w:sz w:val="24"/>
                <w:szCs w:val="24"/>
              </w:rPr>
              <w:t>Sound clip</w:t>
            </w:r>
          </w:p>
        </w:tc>
        <w:tc>
          <w:tcPr>
            <w:tcW w:w="5214" w:type="dxa"/>
          </w:tcPr>
          <w:p w:rsidR="006828DB" w:rsidRPr="006828DB" w:rsidRDefault="006828DB" w:rsidP="006828DB">
            <w:pPr>
              <w:pStyle w:val="ListParagraph"/>
              <w:ind w:left="0"/>
              <w:jc w:val="center"/>
              <w:rPr>
                <w:b/>
                <w:sz w:val="24"/>
                <w:szCs w:val="24"/>
              </w:rPr>
            </w:pPr>
            <w:r w:rsidRPr="006828DB">
              <w:rPr>
                <w:b/>
                <w:sz w:val="24"/>
                <w:szCs w:val="24"/>
              </w:rPr>
              <w:t>Usage</w:t>
            </w:r>
          </w:p>
        </w:tc>
      </w:tr>
      <w:tr w:rsidR="006828DB" w:rsidRPr="006828DB" w:rsidTr="006828DB">
        <w:tc>
          <w:tcPr>
            <w:tcW w:w="3530" w:type="dxa"/>
          </w:tcPr>
          <w:p w:rsidR="006828DB" w:rsidRPr="006828DB" w:rsidRDefault="000F79D6" w:rsidP="006828DB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</w:t>
            </w:r>
            <w:r w:rsidR="00541774" w:rsidRPr="00541774">
              <w:rPr>
                <w:sz w:val="24"/>
                <w:szCs w:val="24"/>
              </w:rPr>
              <w:t>horn.mp3</w:t>
            </w:r>
          </w:p>
        </w:tc>
        <w:tc>
          <w:tcPr>
            <w:tcW w:w="5214" w:type="dxa"/>
          </w:tcPr>
          <w:p w:rsidR="006828DB" w:rsidRPr="006828DB" w:rsidRDefault="001402CE" w:rsidP="000F79D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for game </w:t>
            </w:r>
            <w:r w:rsidR="00541774">
              <w:rPr>
                <w:sz w:val="24"/>
                <w:szCs w:val="24"/>
              </w:rPr>
              <w:t xml:space="preserve">beginning </w:t>
            </w:r>
          </w:p>
        </w:tc>
      </w:tr>
      <w:tr w:rsidR="006828DB" w:rsidRPr="006828DB" w:rsidTr="006828DB">
        <w:tc>
          <w:tcPr>
            <w:tcW w:w="3530" w:type="dxa"/>
          </w:tcPr>
          <w:p w:rsidR="006828DB" w:rsidRPr="006828DB" w:rsidRDefault="000F79D6" w:rsidP="006828DB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</w:t>
            </w:r>
            <w:r w:rsidR="001402CE" w:rsidRPr="001402CE">
              <w:rPr>
                <w:sz w:val="24"/>
                <w:szCs w:val="24"/>
              </w:rPr>
              <w:t>ta_buttonPress.mp3</w:t>
            </w:r>
          </w:p>
        </w:tc>
        <w:tc>
          <w:tcPr>
            <w:tcW w:w="5214" w:type="dxa"/>
          </w:tcPr>
          <w:p w:rsidR="006828DB" w:rsidRPr="006828DB" w:rsidRDefault="001402CE" w:rsidP="006828DB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 pressing button</w:t>
            </w:r>
          </w:p>
        </w:tc>
      </w:tr>
      <w:tr w:rsidR="006828DB" w:rsidRPr="006828DB" w:rsidTr="006828DB">
        <w:tc>
          <w:tcPr>
            <w:tcW w:w="3530" w:type="dxa"/>
          </w:tcPr>
          <w:p w:rsidR="006828DB" w:rsidRPr="006828DB" w:rsidRDefault="000F79D6" w:rsidP="006828DB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 </w:t>
            </w:r>
            <w:r w:rsidR="0052306B" w:rsidRPr="0052306B">
              <w:rPr>
                <w:sz w:val="24"/>
                <w:szCs w:val="24"/>
              </w:rPr>
              <w:t>Forest-Chase</w:t>
            </w:r>
            <w:r w:rsidR="006828DB" w:rsidRPr="006828DB">
              <w:rPr>
                <w:sz w:val="24"/>
                <w:szCs w:val="24"/>
              </w:rPr>
              <w:t>.mp3</w:t>
            </w:r>
          </w:p>
        </w:tc>
        <w:tc>
          <w:tcPr>
            <w:tcW w:w="5214" w:type="dxa"/>
          </w:tcPr>
          <w:p w:rsidR="006828DB" w:rsidRPr="006828DB" w:rsidRDefault="0052306B" w:rsidP="006828DB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game background music</w:t>
            </w:r>
          </w:p>
        </w:tc>
      </w:tr>
      <w:tr w:rsidR="006828DB" w:rsidRPr="006828DB" w:rsidTr="006828DB">
        <w:tc>
          <w:tcPr>
            <w:tcW w:w="3530" w:type="dxa"/>
          </w:tcPr>
          <w:p w:rsidR="006828DB" w:rsidRPr="006828DB" w:rsidRDefault="000F79D6" w:rsidP="006828DB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 </w:t>
            </w:r>
            <w:r w:rsidR="0052306B" w:rsidRPr="0052306B">
              <w:rPr>
                <w:sz w:val="24"/>
                <w:szCs w:val="24"/>
              </w:rPr>
              <w:t>powerUp</w:t>
            </w:r>
            <w:r w:rsidR="0052306B">
              <w:rPr>
                <w:sz w:val="24"/>
                <w:szCs w:val="24"/>
              </w:rPr>
              <w:t>.mp3</w:t>
            </w:r>
          </w:p>
        </w:tc>
        <w:tc>
          <w:tcPr>
            <w:tcW w:w="5214" w:type="dxa"/>
          </w:tcPr>
          <w:p w:rsidR="006828DB" w:rsidRPr="006828DB" w:rsidRDefault="0052306B" w:rsidP="006828DB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when tower is built or updated</w:t>
            </w:r>
          </w:p>
        </w:tc>
      </w:tr>
      <w:tr w:rsidR="00C0514A" w:rsidRPr="006828DB" w:rsidTr="006828DB">
        <w:tc>
          <w:tcPr>
            <w:tcW w:w="3530" w:type="dxa"/>
          </w:tcPr>
          <w:p w:rsidR="00C0514A" w:rsidRDefault="00C0514A" w:rsidP="006828DB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5. </w:t>
            </w:r>
            <w:r w:rsidRPr="00C0514A">
              <w:rPr>
                <w:sz w:val="24"/>
                <w:szCs w:val="24"/>
              </w:rPr>
              <w:t>blop.mp3</w:t>
            </w:r>
          </w:p>
        </w:tc>
        <w:tc>
          <w:tcPr>
            <w:tcW w:w="5214" w:type="dxa"/>
          </w:tcPr>
          <w:p w:rsidR="00C0514A" w:rsidRDefault="00C0514A" w:rsidP="006828DB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sound for tower shooting</w:t>
            </w:r>
          </w:p>
        </w:tc>
      </w:tr>
      <w:tr w:rsidR="00C0514A" w:rsidRPr="006828DB" w:rsidTr="006828DB">
        <w:tc>
          <w:tcPr>
            <w:tcW w:w="3530" w:type="dxa"/>
          </w:tcPr>
          <w:p w:rsidR="00C0514A" w:rsidRDefault="00C0514A" w:rsidP="006828DB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6. </w:t>
            </w:r>
            <w:r w:rsidRPr="00C0514A">
              <w:rPr>
                <w:sz w:val="24"/>
                <w:szCs w:val="24"/>
              </w:rPr>
              <w:t>dingdong.mp3</w:t>
            </w:r>
          </w:p>
        </w:tc>
        <w:tc>
          <w:tcPr>
            <w:tcW w:w="5214" w:type="dxa"/>
          </w:tcPr>
          <w:p w:rsidR="00C0514A" w:rsidRDefault="00C0514A" w:rsidP="006828DB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sound</w:t>
            </w:r>
            <w:r>
              <w:rPr>
                <w:sz w:val="24"/>
                <w:szCs w:val="24"/>
              </w:rPr>
              <w:t xml:space="preserve"> when enemy touch castle (home)</w:t>
            </w:r>
          </w:p>
        </w:tc>
      </w:tr>
    </w:tbl>
    <w:p w:rsidR="006828DB" w:rsidRDefault="006828DB" w:rsidP="00686D09">
      <w:pPr>
        <w:pStyle w:val="ListParagraph"/>
        <w:rPr>
          <w:b/>
          <w:sz w:val="24"/>
          <w:szCs w:val="24"/>
        </w:rPr>
      </w:pPr>
    </w:p>
    <w:p w:rsidR="005D38B2" w:rsidRDefault="005D38B2" w:rsidP="00686D09">
      <w:pPr>
        <w:pStyle w:val="ListParagraph"/>
        <w:rPr>
          <w:b/>
          <w:sz w:val="24"/>
          <w:szCs w:val="24"/>
        </w:rPr>
      </w:pPr>
    </w:p>
    <w:p w:rsidR="005D38B2" w:rsidRDefault="005D38B2" w:rsidP="00686D09">
      <w:pPr>
        <w:pStyle w:val="ListParagraph"/>
        <w:rPr>
          <w:b/>
          <w:sz w:val="24"/>
          <w:szCs w:val="24"/>
        </w:rPr>
      </w:pPr>
    </w:p>
    <w:p w:rsidR="009F6693" w:rsidRPr="0047749D" w:rsidRDefault="00E43B72" w:rsidP="0047749D">
      <w:pPr>
        <w:pStyle w:val="Heading1"/>
        <w:numPr>
          <w:ilvl w:val="0"/>
          <w:numId w:val="2"/>
        </w:numPr>
      </w:pPr>
      <w:bookmarkStart w:id="11" w:name="_Toc438230430"/>
      <w:r w:rsidRPr="0047749D">
        <w:t>Art / Multimedia Index</w:t>
      </w:r>
      <w:bookmarkEnd w:id="11"/>
    </w:p>
    <w:p w:rsidR="00A32ABF" w:rsidRDefault="00A32ABF" w:rsidP="00E43B72">
      <w:pPr>
        <w:pStyle w:val="ListParagraph"/>
        <w:rPr>
          <w:b/>
          <w:sz w:val="24"/>
          <w:szCs w:val="24"/>
        </w:rPr>
      </w:pPr>
    </w:p>
    <w:tbl>
      <w:tblPr>
        <w:tblStyle w:val="TableGrid"/>
        <w:tblW w:w="10349" w:type="dxa"/>
        <w:tblInd w:w="-318" w:type="dxa"/>
        <w:tblLook w:val="04A0" w:firstRow="1" w:lastRow="0" w:firstColumn="1" w:lastColumn="0" w:noHBand="0" w:noVBand="1"/>
      </w:tblPr>
      <w:tblGrid>
        <w:gridCol w:w="3120"/>
        <w:gridCol w:w="7229"/>
      </w:tblGrid>
      <w:tr w:rsidR="00A32ABF" w:rsidRPr="0047749D" w:rsidTr="00E30D2F">
        <w:tc>
          <w:tcPr>
            <w:tcW w:w="3120" w:type="dxa"/>
            <w:vAlign w:val="center"/>
          </w:tcPr>
          <w:p w:rsidR="00A32ABF" w:rsidRPr="0047749D" w:rsidRDefault="00A32ABF" w:rsidP="0047749D">
            <w:pPr>
              <w:pStyle w:val="ListParagraph"/>
              <w:spacing w:line="480" w:lineRule="auto"/>
              <w:ind w:left="0"/>
              <w:jc w:val="center"/>
              <w:rPr>
                <w:b/>
                <w:sz w:val="36"/>
                <w:szCs w:val="24"/>
              </w:rPr>
            </w:pPr>
            <w:r w:rsidRPr="0047749D">
              <w:rPr>
                <w:b/>
                <w:sz w:val="36"/>
                <w:szCs w:val="24"/>
              </w:rPr>
              <w:t>Item Name</w:t>
            </w:r>
          </w:p>
        </w:tc>
        <w:tc>
          <w:tcPr>
            <w:tcW w:w="7229" w:type="dxa"/>
            <w:vAlign w:val="center"/>
          </w:tcPr>
          <w:p w:rsidR="00A32ABF" w:rsidRPr="0047749D" w:rsidRDefault="00A32ABF" w:rsidP="0047749D">
            <w:pPr>
              <w:pStyle w:val="ListParagraph"/>
              <w:spacing w:line="480" w:lineRule="auto"/>
              <w:ind w:left="0"/>
              <w:jc w:val="center"/>
              <w:rPr>
                <w:b/>
                <w:sz w:val="36"/>
                <w:szCs w:val="24"/>
              </w:rPr>
            </w:pPr>
            <w:r w:rsidRPr="0047749D">
              <w:rPr>
                <w:b/>
                <w:sz w:val="36"/>
                <w:szCs w:val="24"/>
              </w:rPr>
              <w:t>Image</w:t>
            </w:r>
          </w:p>
        </w:tc>
      </w:tr>
      <w:tr w:rsidR="00A32ABF" w:rsidTr="00E30D2F">
        <w:trPr>
          <w:trHeight w:val="1244"/>
        </w:trPr>
        <w:tc>
          <w:tcPr>
            <w:tcW w:w="3120" w:type="dxa"/>
            <w:vAlign w:val="center"/>
          </w:tcPr>
          <w:p w:rsidR="00A32ABF" w:rsidRPr="0047749D" w:rsidRDefault="00C0514A" w:rsidP="00E30D2F">
            <w:pPr>
              <w:pStyle w:val="ListParagraph"/>
              <w:spacing w:line="48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A32ABF" w:rsidRPr="0047749D">
              <w:rPr>
                <w:sz w:val="24"/>
                <w:szCs w:val="24"/>
              </w:rPr>
              <w:t xml:space="preserve">. </w:t>
            </w:r>
            <w:r w:rsidR="00E30D2F">
              <w:rPr>
                <w:sz w:val="24"/>
                <w:szCs w:val="24"/>
              </w:rPr>
              <w:t>Button</w:t>
            </w:r>
          </w:p>
        </w:tc>
        <w:tc>
          <w:tcPr>
            <w:tcW w:w="7229" w:type="dxa"/>
            <w:vAlign w:val="center"/>
          </w:tcPr>
          <w:p w:rsidR="005D38B2" w:rsidRDefault="0041192D" w:rsidP="0047749D">
            <w:pPr>
              <w:pStyle w:val="ListParagraph"/>
              <w:spacing w:line="480" w:lineRule="auto"/>
              <w:ind w:left="0"/>
              <w:jc w:val="center"/>
              <w:rPr>
                <w:b/>
                <w:sz w:val="24"/>
                <w:szCs w:val="24"/>
              </w:rPr>
            </w:pPr>
            <w:r w:rsidRPr="0041192D">
              <w:rPr>
                <w:b/>
                <w:noProof/>
                <w:sz w:val="24"/>
                <w:szCs w:val="24"/>
                <w:lang w:eastAsia="zh-CN"/>
              </w:rPr>
              <w:drawing>
                <wp:anchor distT="0" distB="0" distL="114300" distR="114300" simplePos="0" relativeHeight="251628032" behindDoc="0" locked="0" layoutInCell="1" allowOverlap="1" wp14:anchorId="3C8D6CF4" wp14:editId="1899A32F">
                  <wp:simplePos x="0" y="0"/>
                  <wp:positionH relativeFrom="column">
                    <wp:posOffset>1770380</wp:posOffset>
                  </wp:positionH>
                  <wp:positionV relativeFrom="paragraph">
                    <wp:posOffset>318770</wp:posOffset>
                  </wp:positionV>
                  <wp:extent cx="1430020" cy="572135"/>
                  <wp:effectExtent l="0" t="0" r="0" b="0"/>
                  <wp:wrapNone/>
                  <wp:docPr id="32" name="Picture 32" descr="s:\Documents\My Web Sites\TowerDefence\TowerDefence\Assets\images\next_butt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s:\Documents\My Web Sites\TowerDefence\TowerDefence\Assets\images\next_butt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0020" cy="57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D38B2" w:rsidRDefault="0041192D" w:rsidP="0047749D">
            <w:pPr>
              <w:pStyle w:val="ListParagraph"/>
              <w:spacing w:line="480" w:lineRule="auto"/>
              <w:ind w:left="0"/>
              <w:jc w:val="center"/>
              <w:rPr>
                <w:b/>
                <w:sz w:val="24"/>
                <w:szCs w:val="24"/>
              </w:rPr>
            </w:pPr>
            <w:r w:rsidRPr="0041192D">
              <w:rPr>
                <w:b/>
                <w:noProof/>
                <w:sz w:val="24"/>
                <w:szCs w:val="24"/>
                <w:lang w:eastAsia="zh-CN"/>
              </w:rPr>
              <w:drawing>
                <wp:anchor distT="0" distB="0" distL="114300" distR="114300" simplePos="0" relativeHeight="251614720" behindDoc="0" locked="0" layoutInCell="1" allowOverlap="1" wp14:anchorId="5916140B" wp14:editId="3F0BDF4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30020" cy="572135"/>
                  <wp:effectExtent l="0" t="0" r="0" b="0"/>
                  <wp:wrapNone/>
                  <wp:docPr id="31" name="Picture 31" descr="s:\Documents\My Web Sites\TowerDefence\TowerDefence\Assets\images\start_butt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:\Documents\My Web Sites\TowerDefence\TowerDefence\Assets\images\start_butt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0020" cy="57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D38B2" w:rsidRDefault="005D38B2" w:rsidP="0047749D">
            <w:pPr>
              <w:pStyle w:val="ListParagraph"/>
              <w:spacing w:line="480" w:lineRule="auto"/>
              <w:ind w:left="0"/>
              <w:jc w:val="center"/>
              <w:rPr>
                <w:b/>
                <w:sz w:val="24"/>
                <w:szCs w:val="24"/>
              </w:rPr>
            </w:pPr>
          </w:p>
          <w:p w:rsidR="0041192D" w:rsidRDefault="0041192D" w:rsidP="0047749D">
            <w:pPr>
              <w:pStyle w:val="ListParagraph"/>
              <w:spacing w:line="480" w:lineRule="auto"/>
              <w:ind w:left="0"/>
              <w:jc w:val="center"/>
              <w:rPr>
                <w:b/>
                <w:sz w:val="24"/>
                <w:szCs w:val="24"/>
              </w:rPr>
            </w:pPr>
            <w:r w:rsidRPr="0041192D">
              <w:rPr>
                <w:b/>
                <w:noProof/>
                <w:sz w:val="24"/>
                <w:szCs w:val="24"/>
                <w:lang w:eastAsia="zh-CN"/>
              </w:rPr>
              <w:drawing>
                <wp:anchor distT="0" distB="0" distL="114300" distR="114300" simplePos="0" relativeHeight="251651584" behindDoc="0" locked="0" layoutInCell="1" allowOverlap="1" wp14:anchorId="05F1C351" wp14:editId="26DEBC37">
                  <wp:simplePos x="0" y="0"/>
                  <wp:positionH relativeFrom="column">
                    <wp:posOffset>1713230</wp:posOffset>
                  </wp:positionH>
                  <wp:positionV relativeFrom="paragraph">
                    <wp:posOffset>76200</wp:posOffset>
                  </wp:positionV>
                  <wp:extent cx="1430020" cy="572135"/>
                  <wp:effectExtent l="0" t="0" r="0" b="0"/>
                  <wp:wrapNone/>
                  <wp:docPr id="34" name="Picture 34" descr="s:\Documents\My Web Sites\TowerDefence\TowerDefence\Assets\images\again_butt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s:\Documents\My Web Sites\TowerDefence\TowerDefence\Assets\images\again_butt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0020" cy="57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1192D">
              <w:rPr>
                <w:b/>
                <w:noProof/>
                <w:sz w:val="24"/>
                <w:szCs w:val="24"/>
                <w:lang w:eastAsia="zh-CN"/>
              </w:rPr>
              <w:drawing>
                <wp:anchor distT="0" distB="0" distL="114300" distR="114300" simplePos="0" relativeHeight="251629056" behindDoc="0" locked="0" layoutInCell="1" allowOverlap="1" wp14:anchorId="49E74FE3" wp14:editId="49F0A35C">
                  <wp:simplePos x="0" y="0"/>
                  <wp:positionH relativeFrom="column">
                    <wp:posOffset>-8255</wp:posOffset>
                  </wp:positionH>
                  <wp:positionV relativeFrom="paragraph">
                    <wp:posOffset>38100</wp:posOffset>
                  </wp:positionV>
                  <wp:extent cx="1429385" cy="571500"/>
                  <wp:effectExtent l="0" t="0" r="0" b="0"/>
                  <wp:wrapNone/>
                  <wp:docPr id="33" name="Picture 33" descr="s:\Documents\My Web Sites\TowerDefence\TowerDefence\Assets\images\menu_butt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:\Documents\My Web Sites\TowerDefence\TowerDefence\Assets\images\menu_butt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9385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1192D" w:rsidRDefault="0041192D" w:rsidP="0047749D">
            <w:pPr>
              <w:pStyle w:val="ListParagraph"/>
              <w:spacing w:line="480" w:lineRule="auto"/>
              <w:ind w:left="0"/>
              <w:jc w:val="center"/>
              <w:rPr>
                <w:b/>
                <w:sz w:val="24"/>
                <w:szCs w:val="24"/>
              </w:rPr>
            </w:pPr>
          </w:p>
          <w:p w:rsidR="00A32ABF" w:rsidRDefault="0041192D" w:rsidP="0047749D">
            <w:pPr>
              <w:pStyle w:val="ListParagraph"/>
              <w:spacing w:line="480" w:lineRule="auto"/>
              <w:ind w:left="0"/>
              <w:jc w:val="center"/>
              <w:rPr>
                <w:b/>
                <w:sz w:val="24"/>
                <w:szCs w:val="24"/>
              </w:rPr>
            </w:pPr>
            <w:r w:rsidRPr="0041192D">
              <w:rPr>
                <w:b/>
                <w:noProof/>
                <w:sz w:val="24"/>
                <w:szCs w:val="24"/>
                <w:lang w:eastAsia="zh-CN"/>
              </w:rPr>
              <w:drawing>
                <wp:anchor distT="0" distB="0" distL="114300" distR="114300" simplePos="0" relativeHeight="251664896" behindDoc="0" locked="0" layoutInCell="1" allowOverlap="1" wp14:anchorId="2F20101B" wp14:editId="7C16B3C5">
                  <wp:simplePos x="0" y="0"/>
                  <wp:positionH relativeFrom="column">
                    <wp:posOffset>49530</wp:posOffset>
                  </wp:positionH>
                  <wp:positionV relativeFrom="paragraph">
                    <wp:posOffset>43180</wp:posOffset>
                  </wp:positionV>
                  <wp:extent cx="1430020" cy="572135"/>
                  <wp:effectExtent l="0" t="0" r="0" b="0"/>
                  <wp:wrapNone/>
                  <wp:docPr id="35" name="Picture 35" descr="s:\Documents\My Web Sites\TowerDefence\TowerDefence\Assets\images\exit_butt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s:\Documents\My Web Sites\TowerDefence\TowerDefence\Assets\images\exit_butt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0020" cy="57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D38B2" w:rsidRDefault="005D38B2" w:rsidP="0047749D">
            <w:pPr>
              <w:pStyle w:val="ListParagraph"/>
              <w:spacing w:line="480" w:lineRule="auto"/>
              <w:ind w:left="0"/>
              <w:jc w:val="center"/>
              <w:rPr>
                <w:b/>
                <w:sz w:val="24"/>
                <w:szCs w:val="24"/>
              </w:rPr>
            </w:pPr>
          </w:p>
        </w:tc>
      </w:tr>
      <w:tr w:rsidR="0041192D" w:rsidTr="00E30D2F">
        <w:trPr>
          <w:trHeight w:val="1244"/>
        </w:trPr>
        <w:tc>
          <w:tcPr>
            <w:tcW w:w="3120" w:type="dxa"/>
            <w:vAlign w:val="center"/>
          </w:tcPr>
          <w:p w:rsidR="0041192D" w:rsidRPr="0047749D" w:rsidRDefault="00C0514A" w:rsidP="0041192D">
            <w:pPr>
              <w:pStyle w:val="ListParagraph"/>
              <w:spacing w:line="48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</w:t>
            </w:r>
            <w:r w:rsidR="0041192D">
              <w:rPr>
                <w:sz w:val="24"/>
                <w:szCs w:val="24"/>
              </w:rPr>
              <w:t>. tower</w:t>
            </w:r>
          </w:p>
        </w:tc>
        <w:tc>
          <w:tcPr>
            <w:tcW w:w="7229" w:type="dxa"/>
            <w:vAlign w:val="center"/>
          </w:tcPr>
          <w:p w:rsidR="0041192D" w:rsidRDefault="0041192D" w:rsidP="0041192D">
            <w:pPr>
              <w:pStyle w:val="ListParagraph"/>
              <w:spacing w:line="480" w:lineRule="auto"/>
              <w:ind w:left="0"/>
              <w:jc w:val="center"/>
              <w:rPr>
                <w:b/>
                <w:sz w:val="24"/>
                <w:szCs w:val="24"/>
              </w:rPr>
            </w:pPr>
            <w:r w:rsidRPr="0041192D">
              <w:rPr>
                <w:b/>
                <w:noProof/>
                <w:sz w:val="24"/>
                <w:szCs w:val="24"/>
                <w:lang w:eastAsia="zh-CN"/>
              </w:rPr>
              <w:drawing>
                <wp:anchor distT="0" distB="0" distL="114300" distR="114300" simplePos="0" relativeHeight="251718144" behindDoc="0" locked="0" layoutInCell="1" allowOverlap="1" wp14:anchorId="5F3A0FC3" wp14:editId="517B9EB4">
                  <wp:simplePos x="0" y="0"/>
                  <wp:positionH relativeFrom="column">
                    <wp:posOffset>2208530</wp:posOffset>
                  </wp:positionH>
                  <wp:positionV relativeFrom="paragraph">
                    <wp:posOffset>135890</wp:posOffset>
                  </wp:positionV>
                  <wp:extent cx="476250" cy="476250"/>
                  <wp:effectExtent l="0" t="0" r="0" b="0"/>
                  <wp:wrapNone/>
                  <wp:docPr id="38" name="Picture 38" descr="s:\Documents\My Web Sites\TowerDefence\TowerDefence\Assets\images\tb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s:\Documents\My Web Sites\TowerDefence\TowerDefence\Assets\images\tb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1192D">
              <w:rPr>
                <w:b/>
                <w:noProof/>
                <w:sz w:val="24"/>
                <w:szCs w:val="24"/>
                <w:lang w:eastAsia="zh-CN"/>
              </w:rPr>
              <w:drawing>
                <wp:anchor distT="0" distB="0" distL="114300" distR="114300" simplePos="0" relativeHeight="251717120" behindDoc="0" locked="0" layoutInCell="1" allowOverlap="1" wp14:anchorId="0E844AB1" wp14:editId="04321FFA">
                  <wp:simplePos x="0" y="0"/>
                  <wp:positionH relativeFrom="column">
                    <wp:posOffset>1452880</wp:posOffset>
                  </wp:positionH>
                  <wp:positionV relativeFrom="paragraph">
                    <wp:posOffset>142240</wp:posOffset>
                  </wp:positionV>
                  <wp:extent cx="476250" cy="476250"/>
                  <wp:effectExtent l="0" t="0" r="0" b="0"/>
                  <wp:wrapNone/>
                  <wp:docPr id="37" name="Picture 37" descr="s:\Documents\My Web Sites\TowerDefence\TowerDefence\Assets\images\tb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s:\Documents\My Web Sites\TowerDefence\TowerDefence\Assets\images\tb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1192D">
              <w:rPr>
                <w:b/>
                <w:noProof/>
                <w:sz w:val="24"/>
                <w:szCs w:val="24"/>
                <w:lang w:eastAsia="zh-CN"/>
              </w:rPr>
              <w:drawing>
                <wp:anchor distT="0" distB="0" distL="114300" distR="114300" simplePos="0" relativeHeight="251722240" behindDoc="0" locked="0" layoutInCell="1" allowOverlap="1" wp14:anchorId="12016BBA" wp14:editId="5B8E70FF">
                  <wp:simplePos x="0" y="0"/>
                  <wp:positionH relativeFrom="column">
                    <wp:posOffset>728980</wp:posOffset>
                  </wp:positionH>
                  <wp:positionV relativeFrom="paragraph">
                    <wp:posOffset>142240</wp:posOffset>
                  </wp:positionV>
                  <wp:extent cx="476250" cy="476250"/>
                  <wp:effectExtent l="0" t="0" r="0" b="0"/>
                  <wp:wrapNone/>
                  <wp:docPr id="42" name="Picture 42" descr="s:\Documents\My Web Sites\TowerDefence\TowerDefence\Assets\images\tb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s:\Documents\My Web Sites\TowerDefence\TowerDefence\Assets\images\tb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1192D" w:rsidRDefault="0041192D" w:rsidP="0041192D">
            <w:pPr>
              <w:pStyle w:val="ListParagraph"/>
              <w:spacing w:line="480" w:lineRule="auto"/>
              <w:ind w:left="0"/>
              <w:jc w:val="center"/>
              <w:rPr>
                <w:b/>
                <w:sz w:val="24"/>
                <w:szCs w:val="24"/>
              </w:rPr>
            </w:pPr>
          </w:p>
          <w:p w:rsidR="0041192D" w:rsidRDefault="0041192D" w:rsidP="0041192D">
            <w:pPr>
              <w:pStyle w:val="ListParagraph"/>
              <w:spacing w:line="480" w:lineRule="auto"/>
              <w:ind w:left="0"/>
              <w:jc w:val="center"/>
              <w:rPr>
                <w:b/>
                <w:sz w:val="24"/>
                <w:szCs w:val="24"/>
              </w:rPr>
            </w:pPr>
            <w:r w:rsidRPr="0041192D">
              <w:rPr>
                <w:b/>
                <w:noProof/>
                <w:sz w:val="24"/>
                <w:szCs w:val="24"/>
                <w:lang w:eastAsia="zh-CN"/>
              </w:rPr>
              <w:drawing>
                <wp:anchor distT="0" distB="0" distL="114300" distR="114300" simplePos="0" relativeHeight="251719168" behindDoc="0" locked="0" layoutInCell="1" allowOverlap="1" wp14:anchorId="0291C9D9" wp14:editId="2DF929D4">
                  <wp:simplePos x="0" y="0"/>
                  <wp:positionH relativeFrom="column">
                    <wp:posOffset>704215</wp:posOffset>
                  </wp:positionH>
                  <wp:positionV relativeFrom="paragraph">
                    <wp:posOffset>26035</wp:posOffset>
                  </wp:positionV>
                  <wp:extent cx="476250" cy="476250"/>
                  <wp:effectExtent l="0" t="0" r="0" b="0"/>
                  <wp:wrapNone/>
                  <wp:docPr id="39" name="Picture 39" descr="s:\Documents\My Web Sites\TowerDefence\TowerDefence\Assets\images\ta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s:\Documents\My Web Sites\TowerDefence\TowerDefence\Assets\images\ta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1192D">
              <w:rPr>
                <w:b/>
                <w:noProof/>
                <w:sz w:val="24"/>
                <w:szCs w:val="24"/>
                <w:lang w:eastAsia="zh-CN"/>
              </w:rPr>
              <w:drawing>
                <wp:anchor distT="0" distB="0" distL="114300" distR="114300" simplePos="0" relativeHeight="251721216" behindDoc="0" locked="0" layoutInCell="1" allowOverlap="1" wp14:anchorId="4AC672FF" wp14:editId="3A368E55">
                  <wp:simplePos x="0" y="0"/>
                  <wp:positionH relativeFrom="column">
                    <wp:posOffset>2189480</wp:posOffset>
                  </wp:positionH>
                  <wp:positionV relativeFrom="paragraph">
                    <wp:posOffset>45720</wp:posOffset>
                  </wp:positionV>
                  <wp:extent cx="476250" cy="476250"/>
                  <wp:effectExtent l="0" t="0" r="0" b="0"/>
                  <wp:wrapNone/>
                  <wp:docPr id="41" name="Picture 41" descr="s:\Documents\My Web Sites\TowerDefence\TowerDefence\Assets\images\ta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s:\Documents\My Web Sites\TowerDefence\TowerDefence\Assets\images\ta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1192D">
              <w:rPr>
                <w:b/>
                <w:noProof/>
                <w:sz w:val="24"/>
                <w:szCs w:val="24"/>
                <w:lang w:eastAsia="zh-CN"/>
              </w:rPr>
              <w:drawing>
                <wp:anchor distT="0" distB="0" distL="114300" distR="114300" simplePos="0" relativeHeight="251720192" behindDoc="0" locked="0" layoutInCell="1" allowOverlap="1" wp14:anchorId="59FF29B8" wp14:editId="2CF065B1">
                  <wp:simplePos x="0" y="0"/>
                  <wp:positionH relativeFrom="column">
                    <wp:posOffset>1428750</wp:posOffset>
                  </wp:positionH>
                  <wp:positionV relativeFrom="paragraph">
                    <wp:posOffset>32385</wp:posOffset>
                  </wp:positionV>
                  <wp:extent cx="476250" cy="476250"/>
                  <wp:effectExtent l="0" t="0" r="0" b="0"/>
                  <wp:wrapNone/>
                  <wp:docPr id="40" name="Picture 40" descr="s:\Documents\My Web Sites\TowerDefence\TowerDefence\Assets\images\ta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s:\Documents\My Web Sites\TowerDefence\TowerDefence\Assets\images\ta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1192D" w:rsidRDefault="0041192D" w:rsidP="0041192D">
            <w:pPr>
              <w:pStyle w:val="ListParagraph"/>
              <w:spacing w:line="480" w:lineRule="auto"/>
              <w:ind w:left="0"/>
              <w:jc w:val="center"/>
              <w:rPr>
                <w:b/>
                <w:sz w:val="24"/>
                <w:szCs w:val="24"/>
              </w:rPr>
            </w:pPr>
          </w:p>
        </w:tc>
      </w:tr>
      <w:tr w:rsidR="0041192D" w:rsidTr="00E30D2F">
        <w:tc>
          <w:tcPr>
            <w:tcW w:w="3120" w:type="dxa"/>
            <w:vAlign w:val="center"/>
          </w:tcPr>
          <w:p w:rsidR="0041192D" w:rsidRPr="0047749D" w:rsidRDefault="00C0514A" w:rsidP="0041192D">
            <w:pPr>
              <w:pStyle w:val="ListParagraph"/>
              <w:spacing w:line="48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41192D">
              <w:rPr>
                <w:sz w:val="24"/>
                <w:szCs w:val="24"/>
              </w:rPr>
              <w:t>. bullet</w:t>
            </w:r>
          </w:p>
        </w:tc>
        <w:tc>
          <w:tcPr>
            <w:tcW w:w="7229" w:type="dxa"/>
            <w:vAlign w:val="center"/>
          </w:tcPr>
          <w:p w:rsidR="0041192D" w:rsidRDefault="0041192D" w:rsidP="0041192D">
            <w:pPr>
              <w:pStyle w:val="ListParagraph"/>
              <w:spacing w:line="480" w:lineRule="auto"/>
              <w:ind w:left="0"/>
              <w:jc w:val="center"/>
              <w:rPr>
                <w:b/>
                <w:noProof/>
                <w:sz w:val="24"/>
                <w:szCs w:val="24"/>
                <w:lang w:eastAsia="zh-CN"/>
              </w:rPr>
            </w:pPr>
            <w:r w:rsidRPr="0041192D">
              <w:rPr>
                <w:b/>
                <w:noProof/>
                <w:sz w:val="24"/>
                <w:szCs w:val="24"/>
                <w:lang w:eastAsia="zh-CN"/>
              </w:rPr>
              <w:drawing>
                <wp:anchor distT="0" distB="0" distL="114300" distR="114300" simplePos="0" relativeHeight="251727360" behindDoc="0" locked="0" layoutInCell="1" allowOverlap="1" wp14:anchorId="0C17BA4B" wp14:editId="05527384">
                  <wp:simplePos x="0" y="0"/>
                  <wp:positionH relativeFrom="column">
                    <wp:posOffset>810895</wp:posOffset>
                  </wp:positionH>
                  <wp:positionV relativeFrom="paragraph">
                    <wp:posOffset>292735</wp:posOffset>
                  </wp:positionV>
                  <wp:extent cx="76200" cy="76200"/>
                  <wp:effectExtent l="0" t="0" r="0" b="0"/>
                  <wp:wrapNone/>
                  <wp:docPr id="45" name="Picture 45" descr="s:\Documents\My Web Sites\TowerDefence\TowerDefence\Assets\images\bullet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s:\Documents\My Web Sites\TowerDefence\TowerDefence\Assets\images\bullet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" cy="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1192D">
              <w:rPr>
                <w:b/>
                <w:noProof/>
                <w:sz w:val="24"/>
                <w:szCs w:val="24"/>
                <w:lang w:eastAsia="zh-CN"/>
              </w:rPr>
              <w:drawing>
                <wp:anchor distT="0" distB="0" distL="114300" distR="114300" simplePos="0" relativeHeight="251726336" behindDoc="0" locked="0" layoutInCell="1" allowOverlap="1" wp14:anchorId="47263F22" wp14:editId="2150CD53">
                  <wp:simplePos x="0" y="0"/>
                  <wp:positionH relativeFrom="column">
                    <wp:posOffset>2303145</wp:posOffset>
                  </wp:positionH>
                  <wp:positionV relativeFrom="paragraph">
                    <wp:posOffset>280035</wp:posOffset>
                  </wp:positionV>
                  <wp:extent cx="190500" cy="190500"/>
                  <wp:effectExtent l="0" t="0" r="0" b="0"/>
                  <wp:wrapNone/>
                  <wp:docPr id="44" name="Picture 44" descr="s:\Documents\My Web Sites\TowerDefence\TowerDefence\Assets\images\bullet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s:\Documents\My Web Sites\TowerDefence\TowerDefence\Assets\images\bullet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1192D">
              <w:rPr>
                <w:b/>
                <w:noProof/>
                <w:sz w:val="24"/>
                <w:szCs w:val="24"/>
                <w:lang w:eastAsia="zh-CN"/>
              </w:rPr>
              <w:drawing>
                <wp:anchor distT="0" distB="0" distL="114300" distR="114300" simplePos="0" relativeHeight="251728384" behindDoc="0" locked="0" layoutInCell="1" allowOverlap="1" wp14:anchorId="33E1B80E" wp14:editId="755EAED3">
                  <wp:simplePos x="0" y="0"/>
                  <wp:positionH relativeFrom="column">
                    <wp:posOffset>1502410</wp:posOffset>
                  </wp:positionH>
                  <wp:positionV relativeFrom="paragraph">
                    <wp:posOffset>276860</wp:posOffset>
                  </wp:positionV>
                  <wp:extent cx="133350" cy="133350"/>
                  <wp:effectExtent l="0" t="0" r="0" b="0"/>
                  <wp:wrapNone/>
                  <wp:docPr id="46" name="Picture 46" descr="s:\Documents\My Web Sites\TowerDefence\TowerDefence\Assets\images\bullet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s:\Documents\My Web Sites\TowerDefence\TowerDefence\Assets\images\bullet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1192D" w:rsidRPr="00AA4C61" w:rsidRDefault="0041192D" w:rsidP="0041192D">
            <w:pPr>
              <w:pStyle w:val="ListParagraph"/>
              <w:spacing w:line="480" w:lineRule="auto"/>
              <w:ind w:left="0"/>
              <w:jc w:val="center"/>
              <w:rPr>
                <w:b/>
                <w:noProof/>
                <w:sz w:val="24"/>
                <w:szCs w:val="24"/>
                <w:lang w:eastAsia="zh-CN"/>
              </w:rPr>
            </w:pPr>
          </w:p>
        </w:tc>
      </w:tr>
      <w:tr w:rsidR="0041192D" w:rsidTr="00E30D2F">
        <w:tc>
          <w:tcPr>
            <w:tcW w:w="3120" w:type="dxa"/>
            <w:vAlign w:val="center"/>
          </w:tcPr>
          <w:p w:rsidR="0041192D" w:rsidRPr="0047749D" w:rsidRDefault="00C0514A" w:rsidP="0041192D">
            <w:pPr>
              <w:pStyle w:val="ListParagraph"/>
              <w:spacing w:line="48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41192D" w:rsidRPr="0047749D">
              <w:rPr>
                <w:sz w:val="24"/>
                <w:szCs w:val="24"/>
              </w:rPr>
              <w:t xml:space="preserve">. </w:t>
            </w:r>
            <w:r w:rsidR="0041192D">
              <w:rPr>
                <w:sz w:val="24"/>
                <w:szCs w:val="24"/>
              </w:rPr>
              <w:t>enemy</w:t>
            </w:r>
          </w:p>
        </w:tc>
        <w:tc>
          <w:tcPr>
            <w:tcW w:w="7229" w:type="dxa"/>
            <w:vAlign w:val="center"/>
          </w:tcPr>
          <w:p w:rsidR="0041192D" w:rsidRDefault="0041192D" w:rsidP="0041192D">
            <w:pPr>
              <w:pStyle w:val="ListParagraph"/>
              <w:spacing w:line="480" w:lineRule="auto"/>
              <w:ind w:left="0"/>
              <w:jc w:val="center"/>
              <w:rPr>
                <w:b/>
                <w:sz w:val="24"/>
                <w:szCs w:val="24"/>
              </w:rPr>
            </w:pPr>
            <w:r w:rsidRPr="0041192D">
              <w:rPr>
                <w:b/>
                <w:noProof/>
                <w:sz w:val="24"/>
                <w:szCs w:val="24"/>
                <w:lang w:eastAsia="zh-CN"/>
              </w:rPr>
              <w:drawing>
                <wp:anchor distT="0" distB="0" distL="114300" distR="114300" simplePos="0" relativeHeight="251723264" behindDoc="0" locked="0" layoutInCell="1" allowOverlap="1" wp14:anchorId="40C57812" wp14:editId="729C2067">
                  <wp:simplePos x="0" y="0"/>
                  <wp:positionH relativeFrom="column">
                    <wp:posOffset>588645</wp:posOffset>
                  </wp:positionH>
                  <wp:positionV relativeFrom="paragraph">
                    <wp:posOffset>317500</wp:posOffset>
                  </wp:positionV>
                  <wp:extent cx="2440305" cy="610235"/>
                  <wp:effectExtent l="0" t="0" r="0" b="0"/>
                  <wp:wrapNone/>
                  <wp:docPr id="36" name="Picture 36" descr="s:\Documents\My Web Sites\TowerDefence\TowerDefence\Assets\images\redDrag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s:\Documents\My Web Sites\TowerDefence\TowerDefence\Assets\images\redDrag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305" cy="610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1192D" w:rsidRDefault="0041192D" w:rsidP="0041192D">
            <w:pPr>
              <w:pStyle w:val="ListParagraph"/>
              <w:spacing w:line="480" w:lineRule="auto"/>
              <w:ind w:left="0"/>
              <w:jc w:val="center"/>
              <w:rPr>
                <w:b/>
                <w:sz w:val="24"/>
                <w:szCs w:val="24"/>
              </w:rPr>
            </w:pPr>
          </w:p>
          <w:p w:rsidR="0041192D" w:rsidRDefault="0041192D" w:rsidP="0041192D">
            <w:pPr>
              <w:pStyle w:val="ListParagraph"/>
              <w:spacing w:line="480" w:lineRule="auto"/>
              <w:ind w:left="0"/>
              <w:rPr>
                <w:b/>
                <w:sz w:val="24"/>
                <w:szCs w:val="24"/>
              </w:rPr>
            </w:pPr>
          </w:p>
        </w:tc>
      </w:tr>
      <w:tr w:rsidR="00A32ABF" w:rsidTr="00E30D2F">
        <w:tc>
          <w:tcPr>
            <w:tcW w:w="3120" w:type="dxa"/>
            <w:vAlign w:val="center"/>
          </w:tcPr>
          <w:p w:rsidR="00A32ABF" w:rsidRPr="0047749D" w:rsidRDefault="00C0514A" w:rsidP="00E30D2F">
            <w:pPr>
              <w:pStyle w:val="ListParagraph"/>
              <w:spacing w:line="48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 tile</w:t>
            </w:r>
          </w:p>
        </w:tc>
        <w:tc>
          <w:tcPr>
            <w:tcW w:w="7229" w:type="dxa"/>
            <w:vAlign w:val="center"/>
          </w:tcPr>
          <w:p w:rsidR="00A32ABF" w:rsidRDefault="00C0514A" w:rsidP="0047749D">
            <w:pPr>
              <w:pStyle w:val="ListParagraph"/>
              <w:spacing w:line="480" w:lineRule="auto"/>
              <w:ind w:left="0"/>
              <w:jc w:val="center"/>
              <w:rPr>
                <w:b/>
                <w:noProof/>
                <w:sz w:val="24"/>
                <w:szCs w:val="24"/>
                <w:lang w:eastAsia="zh-CN"/>
              </w:rPr>
            </w:pPr>
            <w:r w:rsidRPr="00C0514A">
              <w:rPr>
                <w:b/>
                <w:noProof/>
                <w:sz w:val="24"/>
                <w:szCs w:val="24"/>
                <w:lang w:eastAsia="zh-CN"/>
              </w:rPr>
              <mc:AlternateContent>
                <mc:Choice Requires="wpg">
                  <w:drawing>
                    <wp:anchor distT="0" distB="0" distL="114300" distR="114300" simplePos="0" relativeHeight="251750912" behindDoc="0" locked="0" layoutInCell="1" allowOverlap="1" wp14:anchorId="6F669FB9" wp14:editId="4F0A6209">
                      <wp:simplePos x="0" y="0"/>
                      <wp:positionH relativeFrom="column">
                        <wp:posOffset>1442720</wp:posOffset>
                      </wp:positionH>
                      <wp:positionV relativeFrom="paragraph">
                        <wp:posOffset>283845</wp:posOffset>
                      </wp:positionV>
                      <wp:extent cx="1176655" cy="2435860"/>
                      <wp:effectExtent l="0" t="0" r="4445" b="2540"/>
                      <wp:wrapNone/>
                      <wp:docPr id="30" name="Group 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76655" cy="2435860"/>
                                <a:chOff x="0" y="0"/>
                                <a:chExt cx="1177004" cy="243634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3" name="Picture 4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896344"/>
                                  <a:ext cx="540000" cy="54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1" name="Picture 5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633080"/>
                                  <a:ext cx="540000" cy="54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2" name="Picture 5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324" y="1252842"/>
                                  <a:ext cx="540000" cy="54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" name="Picture 5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5048"/>
                                  <a:ext cx="540000" cy="54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4" name="Picture 5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37004" y="1896344"/>
                                  <a:ext cx="540000" cy="54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5" name="Picture 5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37004" y="1248629"/>
                                  <a:ext cx="540000" cy="54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6" name="Picture 5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37004" y="633080"/>
                                  <a:ext cx="540000" cy="54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7" name="Picture 5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24552" y="0"/>
                                  <a:ext cx="540000" cy="54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217B330" id="Group 29" o:spid="_x0000_s1026" style="position:absolute;margin-left:113.6pt;margin-top:22.35pt;width:92.65pt;height:191.8pt;z-index:251750912;mso-width-relative:margin;mso-height-relative:margin" coordsize="11770,243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3" o:spid="_x0000_s1027" type="#_x0000_t75" style="position:absolute;top:18963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WdXvbEAAAA2wAAAA8AAABkcnMvZG93bnJldi54bWxEj0FrAjEUhO+C/yE8oRepWbVYWY0ilUIv&#10;QtVSr4/N283i5mVJ0nX9902h4HGYmW+Y9ba3jejIh9qxgukkA0FcOF1zpeDr/P68BBEissbGMSm4&#10;U4DtZjhYY67djY/UnWIlEoRDjgpMjG0uZSgMWQwT1xInr3TeYkzSV1J7vCW4beQsyxbSYs1pwWBL&#10;b4aK6+nHKjh0ftHtXz+L8a79PpTmfinxOlfqadTvViAi9fER/m9/aAUvc/j7kn6A3Pw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WdXvbEAAAA2wAAAA8AAAAAAAAAAAAAAAAA&#10;nwIAAGRycy9kb3ducmV2LnhtbFBLBQYAAAAABAAEAPcAAACQAwAAAAA=&#10;">
                        <v:imagedata r:id="rId41" o:title=""/>
                        <v:path arrowok="t"/>
                      </v:shape>
                      <v:shape id="Picture 51" o:spid="_x0000_s1028" type="#_x0000_t75" style="position:absolute;top:6330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VHLLDAAAA2wAAAA8AAABkcnMvZG93bnJldi54bWxEj09rAjEUxO+FfofwCr11s4pK2RpFBMWL&#10;B//dXzev2WU3L2sS3e23bwqCx2FmfsPMl4NtxZ18qB0rGGU5COLS6ZqNgvNp8/EJIkRkja1jUvBL&#10;AZaL15c5Ftr1fKD7MRqRIBwKVFDF2BVShrIiiyFzHXHyfpy3GJP0RmqPfYLbVo7zfCYt1pwWKuxo&#10;XVHZHG9WwWH7XXo7bsy+Npf95DrtG7qulHp/G1ZfICIN8Rl+tHdawXQE/1/SD5CL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BUcssMAAADbAAAADwAAAAAAAAAAAAAAAACf&#10;AgAAZHJzL2Rvd25yZXYueG1sUEsFBgAAAAAEAAQA9wAAAI8DAAAAAA==&#10;">
                        <v:imagedata r:id="rId42" o:title=""/>
                        <v:path arrowok="t"/>
                      </v:shape>
                      <v:shape id="Picture 52" o:spid="_x0000_s1029" type="#_x0000_t75" style="position:absolute;left:83;top:12528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c5YbCAAAA2wAAAA8AAABkcnMvZG93bnJldi54bWxEj0+LwjAUxO+C3yE8wZumW1CkmooKwiLs&#10;wX/3Z/O2KW1eSpPVup/eLCx4HGbmN8xq3dtG3KnzlWMFH9MEBHHhdMWlgst5P1mA8AFZY+OYFDzJ&#10;wzofDlaYaffgI91PoRQRwj5DBSaENpPSF4Ys+qlriaP37TqLIcqulLrDR4TbRqZJMpcWK44LBlva&#10;GSrq049VcPi9me1sU6WN356/Ur7is56jUuNRv1mCCNSHd/i//akVzFL4+xJ/gMx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ZnOWGwgAAANsAAAAPAAAAAAAAAAAAAAAAAJ8C&#10;AABkcnMvZG93bnJldi54bWxQSwUGAAAAAAQABAD3AAAAjgMAAAAA&#10;">
                        <v:imagedata r:id="rId43" o:title=""/>
                        <v:path arrowok="t"/>
                      </v:shape>
                      <v:shape id="Picture 53" o:spid="_x0000_s1030" type="#_x0000_t75" style="position:absolute;top:50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Hh1nFAAAA2wAAAA8AAABkcnMvZG93bnJldi54bWxEj0FrwkAUhO+F/oflFbzpphW1RFdpBEGq&#10;CKYePD6yzyQ2+zZkV5P6611B6HGYmW+Y2aIzlbhS40rLCt4HEQjizOqScwWHn1X/E4TzyBory6Tg&#10;jxws5q8vM4y1bXlP19TnIkDYxaig8L6OpXRZQQbdwNbEwTvZxqAPssmlbrANcFPJjygaS4Mlh4UC&#10;a1oWlP2mF6MgOW47Otwmyfl7k7aj8aXabZKVUr237msKwlPn/8PP9lorGA3h8SX8ADm/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JB4dZxQAAANsAAAAPAAAAAAAAAAAAAAAA&#10;AJ8CAABkcnMvZG93bnJldi54bWxQSwUGAAAAAAQABAD3AAAAkQMAAAAA&#10;">
                        <v:imagedata r:id="rId44" o:title=""/>
                        <v:path arrowok="t"/>
                      </v:shape>
                      <v:shape id="Picture 54" o:spid="_x0000_s1031" type="#_x0000_t75" style="position:absolute;left:6370;top:18963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ub4IXFAAAA2wAAAA8AAABkcnMvZG93bnJldi54bWxEj09rAjEUxO9Cv0N4BS+i2fqnLVujFEGr&#10;vVV76PF187pZunlZkuiu/fRGEHocZuY3zHzZ2VqcyIfKsYKHUQaCuHC64lLB52E9fAYRIrLG2jEp&#10;OFOA5eKuN8dcu5Y/6LSPpUgQDjkqMDE2uZShMGQxjFxDnLwf5y3GJH0ptcc2wW0tx1n2KC1WnBYM&#10;NrQyVPzujzZRBu1mNTH2m96nT/5r99Yc/3imVP++e30BEamL/+Fbe6sVzKZw/ZJ+gFxc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Lm+CFxQAAANsAAAAPAAAAAAAAAAAAAAAA&#10;AJ8CAABkcnMvZG93bnJldi54bWxQSwUGAAAAAAQABAD3AAAAkQMAAAAA&#10;">
                        <v:imagedata r:id="rId45" o:title=""/>
                        <v:path arrowok="t"/>
                      </v:shape>
                      <v:shape id="Picture 55" o:spid="_x0000_s1032" type="#_x0000_t75" style="position:absolute;left:6370;top:12486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Pc65PCAAAA2wAAAA8AAABkcnMvZG93bnJldi54bWxEj09rwkAUxO8Fv8PyhN7qRkuKRFcRQexR&#10;04I9PrLPJJh9G3fX/Pn2XaHQ4zAzv2HW28E0oiPna8sK5rMEBHFhdc2lgu+vw9sShA/IGhvLpGAk&#10;D9vN5GWNmbY9n6nLQykihH2GCqoQ2kxKX1Rk0M9sSxy9q3UGQ5SulNphH+GmkYsk+ZAGa44LFba0&#10;r6i45Q+j4Hpa/pzcmKb53euxv/ju/XiRSr1Oh90KRKAh/If/2p9aQZrC80v8AXLz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3OuTwgAAANsAAAAPAAAAAAAAAAAAAAAAAJ8C&#10;AABkcnMvZG93bnJldi54bWxQSwUGAAAAAAQABAD3AAAAjgMAAAAA&#10;">
                        <v:imagedata r:id="rId46" o:title=""/>
                        <v:path arrowok="t"/>
                      </v:shape>
                      <v:shape id="Picture 56" o:spid="_x0000_s1033" type="#_x0000_t75" style="position:absolute;left:6370;top:6330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JW8fFAAAA2wAAAA8AAABkcnMvZG93bnJldi54bWxEj09rwkAUxO8Fv8PyhF6Kbqx/KtFVRLAo&#10;0oNpL94e2dckuPs2ZLcxfntXEHocZuY3zHLdWSNaanzlWMFomIAgzp2uuFDw870bzEH4gKzROCYF&#10;N/KwXvVelphqd+UTtVkoRISwT1FBGUKdSunzkiz6oauJo/frGoshyqaQusFrhFsj35NkJi1WHBdK&#10;rGlbUn7J/qyCz2wyP5zD8W13+hgXpv0ydD6OlHrtd5sFiEBd+A8/23utYDqDx5f4A+TqD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jiVvHxQAAANsAAAAPAAAAAAAAAAAAAAAA&#10;AJ8CAABkcnMvZG93bnJldi54bWxQSwUGAAAAAAQABAD3AAAAkQMAAAAA&#10;">
                        <v:imagedata r:id="rId47" o:title=""/>
                        <v:path arrowok="t"/>
                      </v:shape>
                      <v:shape id="Picture 57" o:spid="_x0000_s1034" type="#_x0000_t75" style="position:absolute;left:6245;width:540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fxo+PFAAAA2wAAAA8AAABkcnMvZG93bnJldi54bWxEj19rwkAQxN8Fv8Oxgm96saUqqadIoVBo&#10;Ffzz4ts2t01Cc3tpbjWpn75XEHwcZuY3zGLVuUpdqAmlZwOTcQKKOPO25NzA8fA6moMKgmyx8kwG&#10;finAatnvLTC1vuUdXfaSqwjhkKKBQqROtQ5ZQQ7D2NfE0fvyjUOJssm1bbCNcFfphySZaoclx4UC&#10;a3opKPven50B7TenH3uV993nVs8OH485yqk1Zjjo1s+ghDq5h2/tN2vgaQb/X+IP0Ms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n8aPjxQAAANsAAAAPAAAAAAAAAAAAAAAA&#10;AJ8CAABkcnMvZG93bnJldi54bWxQSwUGAAAAAAQABAD3AAAAkQMAAAAA&#10;">
                        <v:imagedata r:id="rId48" o:title=""/>
                        <v:path arrowok="t"/>
                      </v:shape>
                    </v:group>
                  </w:pict>
                </mc:Fallback>
              </mc:AlternateContent>
            </w:r>
          </w:p>
          <w:p w:rsidR="0041192D" w:rsidRDefault="0041192D" w:rsidP="0047749D">
            <w:pPr>
              <w:pStyle w:val="ListParagraph"/>
              <w:spacing w:line="480" w:lineRule="auto"/>
              <w:ind w:left="0"/>
              <w:jc w:val="center"/>
              <w:rPr>
                <w:b/>
                <w:noProof/>
                <w:sz w:val="24"/>
                <w:szCs w:val="24"/>
                <w:lang w:eastAsia="zh-CN"/>
              </w:rPr>
            </w:pPr>
          </w:p>
          <w:p w:rsidR="0041192D" w:rsidRDefault="0041192D" w:rsidP="0047749D">
            <w:pPr>
              <w:pStyle w:val="ListParagraph"/>
              <w:spacing w:line="480" w:lineRule="auto"/>
              <w:ind w:left="0"/>
              <w:jc w:val="center"/>
              <w:rPr>
                <w:b/>
                <w:sz w:val="24"/>
                <w:szCs w:val="24"/>
              </w:rPr>
            </w:pPr>
          </w:p>
          <w:p w:rsidR="00C0514A" w:rsidRDefault="00C0514A" w:rsidP="0047749D">
            <w:pPr>
              <w:pStyle w:val="ListParagraph"/>
              <w:spacing w:line="480" w:lineRule="auto"/>
              <w:ind w:left="0"/>
              <w:jc w:val="center"/>
              <w:rPr>
                <w:b/>
                <w:sz w:val="24"/>
                <w:szCs w:val="24"/>
              </w:rPr>
            </w:pPr>
          </w:p>
          <w:p w:rsidR="00C0514A" w:rsidRDefault="00C0514A" w:rsidP="0047749D">
            <w:pPr>
              <w:pStyle w:val="ListParagraph"/>
              <w:spacing w:line="480" w:lineRule="auto"/>
              <w:ind w:left="0"/>
              <w:jc w:val="center"/>
              <w:rPr>
                <w:b/>
                <w:sz w:val="24"/>
                <w:szCs w:val="24"/>
              </w:rPr>
            </w:pPr>
          </w:p>
          <w:p w:rsidR="00C0514A" w:rsidRDefault="00C0514A" w:rsidP="0047749D">
            <w:pPr>
              <w:pStyle w:val="ListParagraph"/>
              <w:spacing w:line="480" w:lineRule="auto"/>
              <w:ind w:left="0"/>
              <w:jc w:val="center"/>
              <w:rPr>
                <w:b/>
                <w:sz w:val="24"/>
                <w:szCs w:val="24"/>
              </w:rPr>
            </w:pPr>
          </w:p>
          <w:p w:rsidR="00C0514A" w:rsidRDefault="00C0514A" w:rsidP="0047749D">
            <w:pPr>
              <w:pStyle w:val="ListParagraph"/>
              <w:spacing w:line="480" w:lineRule="auto"/>
              <w:ind w:left="0"/>
              <w:jc w:val="center"/>
              <w:rPr>
                <w:b/>
                <w:sz w:val="24"/>
                <w:szCs w:val="24"/>
              </w:rPr>
            </w:pPr>
          </w:p>
          <w:p w:rsidR="00C0514A" w:rsidRDefault="00C0514A" w:rsidP="0047749D">
            <w:pPr>
              <w:pStyle w:val="ListParagraph"/>
              <w:spacing w:line="480" w:lineRule="auto"/>
              <w:ind w:left="0"/>
              <w:jc w:val="center"/>
              <w:rPr>
                <w:b/>
                <w:sz w:val="24"/>
                <w:szCs w:val="24"/>
              </w:rPr>
            </w:pPr>
          </w:p>
        </w:tc>
      </w:tr>
    </w:tbl>
    <w:p w:rsidR="00A32ABF" w:rsidRDefault="00A32ABF" w:rsidP="00E43B72">
      <w:pPr>
        <w:pStyle w:val="ListParagraph"/>
        <w:rPr>
          <w:b/>
          <w:sz w:val="24"/>
          <w:szCs w:val="24"/>
        </w:rPr>
      </w:pPr>
    </w:p>
    <w:p w:rsidR="00A32ABF" w:rsidRDefault="00A32ABF" w:rsidP="00E43B72">
      <w:pPr>
        <w:pStyle w:val="ListParagraph"/>
        <w:rPr>
          <w:b/>
          <w:sz w:val="24"/>
          <w:szCs w:val="24"/>
        </w:rPr>
      </w:pPr>
    </w:p>
    <w:p w:rsidR="00E43B72" w:rsidRDefault="00E43B72" w:rsidP="00E43B72">
      <w:pPr>
        <w:pStyle w:val="ListParagraph"/>
        <w:rPr>
          <w:b/>
          <w:sz w:val="24"/>
          <w:szCs w:val="24"/>
        </w:rPr>
      </w:pPr>
    </w:p>
    <w:p w:rsidR="003E7A33" w:rsidRPr="008C6B2D" w:rsidRDefault="003E7A33" w:rsidP="00E43B72">
      <w:pPr>
        <w:pStyle w:val="ListParagraph"/>
        <w:rPr>
          <w:b/>
          <w:sz w:val="24"/>
          <w:szCs w:val="24"/>
        </w:rPr>
      </w:pPr>
    </w:p>
    <w:sectPr w:rsidR="003E7A33" w:rsidRPr="008C6B2D" w:rsidSect="008E601F">
      <w:headerReference w:type="even" r:id="rId49"/>
      <w:headerReference w:type="default" r:id="rId50"/>
      <w:footerReference w:type="even" r:id="rId51"/>
      <w:footerReference w:type="default" r:id="rId52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4B7A" w:rsidRDefault="00364B7A" w:rsidP="00C152DC">
      <w:pPr>
        <w:spacing w:after="0" w:line="240" w:lineRule="auto"/>
      </w:pPr>
      <w:r>
        <w:separator/>
      </w:r>
    </w:p>
  </w:endnote>
  <w:endnote w:type="continuationSeparator" w:id="0">
    <w:p w:rsidR="00364B7A" w:rsidRDefault="00364B7A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AA765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>Version Number XX.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C0514A" w:rsidRPr="00C0514A">
      <w:rPr>
        <w:rFonts w:asciiTheme="majorHAnsi" w:hAnsiTheme="majorHAnsi"/>
        <w:noProof/>
      </w:rPr>
      <w:t>4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364B7A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sdt>
      <w:sdtPr>
        <w:rPr>
          <w:rFonts w:asciiTheme="majorHAnsi" w:hAnsiTheme="majorHAnsi"/>
        </w:rPr>
        <w:id w:val="76027555"/>
        <w:temporary/>
        <w:showingPlcHdr/>
      </w:sdtPr>
      <w:sdtEndPr/>
      <w:sdtContent>
        <w:r w:rsidR="00AA765B">
          <w:rPr>
            <w:rFonts w:asciiTheme="majorHAnsi" w:hAnsiTheme="majorHAnsi"/>
          </w:rPr>
          <w:t>[Type text]</w:t>
        </w:r>
      </w:sdtContent>
    </w:sdt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C0514A" w:rsidRPr="00C0514A">
      <w:rPr>
        <w:rFonts w:asciiTheme="majorHAnsi" w:hAnsiTheme="majorHAnsi"/>
        <w:noProof/>
      </w:rPr>
      <w:t>5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4B7A" w:rsidRDefault="00364B7A" w:rsidP="00C152DC">
      <w:pPr>
        <w:spacing w:after="0" w:line="240" w:lineRule="auto"/>
      </w:pPr>
      <w:r>
        <w:separator/>
      </w:r>
    </w:p>
  </w:footnote>
  <w:footnote w:type="continuationSeparator" w:id="0">
    <w:p w:rsidR="00364B7A" w:rsidRDefault="00364B7A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13"/>
      <w:gridCol w:w="2877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7F0045">
                <w:rPr>
                  <w:b/>
                  <w:bCs/>
                  <w:caps/>
                  <w:sz w:val="24"/>
                  <w:szCs w:val="24"/>
                </w:rPr>
                <w:t>Tower Defence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5-12-18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Default="003A4E6A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December 18, 2015</w:t>
              </w:r>
            </w:p>
          </w:tc>
        </w:sdtContent>
      </w:sdt>
    </w:tr>
  </w:tbl>
  <w:p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77"/>
      <w:gridCol w:w="6713"/>
    </w:tblGrid>
    <w:tr w:rsidR="00C152DC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5-12-18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Pr="00C152DC" w:rsidRDefault="003A4E6A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December 18, 2015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7F0045">
                <w:rPr>
                  <w:b/>
                  <w:bCs/>
                  <w:caps/>
                  <w:sz w:val="24"/>
                  <w:szCs w:val="24"/>
                </w:rPr>
                <w:t>Tower Defence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045A8"/>
    <w:multiLevelType w:val="hybridMultilevel"/>
    <w:tmpl w:val="20B4F8D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5C223F"/>
    <w:multiLevelType w:val="hybridMultilevel"/>
    <w:tmpl w:val="FF3A1C96"/>
    <w:lvl w:ilvl="0" w:tplc="FC12E9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BBC"/>
    <w:rsid w:val="00003597"/>
    <w:rsid w:val="00021BBC"/>
    <w:rsid w:val="00023AF4"/>
    <w:rsid w:val="0002463D"/>
    <w:rsid w:val="00041C8A"/>
    <w:rsid w:val="00070BE9"/>
    <w:rsid w:val="00080D8D"/>
    <w:rsid w:val="00084CA9"/>
    <w:rsid w:val="000D6B7F"/>
    <w:rsid w:val="000E42F7"/>
    <w:rsid w:val="000F79D6"/>
    <w:rsid w:val="000F7A54"/>
    <w:rsid w:val="00125F61"/>
    <w:rsid w:val="001402CE"/>
    <w:rsid w:val="0019765D"/>
    <w:rsid w:val="001B34B3"/>
    <w:rsid w:val="001F186F"/>
    <w:rsid w:val="00205B27"/>
    <w:rsid w:val="00267BDF"/>
    <w:rsid w:val="002F1BDC"/>
    <w:rsid w:val="00314618"/>
    <w:rsid w:val="00364B7A"/>
    <w:rsid w:val="00370193"/>
    <w:rsid w:val="0039481C"/>
    <w:rsid w:val="003A2BEE"/>
    <w:rsid w:val="003A4E6A"/>
    <w:rsid w:val="003C340B"/>
    <w:rsid w:val="003E1D34"/>
    <w:rsid w:val="003E1D56"/>
    <w:rsid w:val="003E7A33"/>
    <w:rsid w:val="0041192D"/>
    <w:rsid w:val="004138C4"/>
    <w:rsid w:val="00420F46"/>
    <w:rsid w:val="0042398E"/>
    <w:rsid w:val="0047749D"/>
    <w:rsid w:val="004C00CF"/>
    <w:rsid w:val="004C5D30"/>
    <w:rsid w:val="004C7F64"/>
    <w:rsid w:val="004D4900"/>
    <w:rsid w:val="005071F2"/>
    <w:rsid w:val="0052306B"/>
    <w:rsid w:val="0052734F"/>
    <w:rsid w:val="00541774"/>
    <w:rsid w:val="0057339F"/>
    <w:rsid w:val="0057557A"/>
    <w:rsid w:val="0057788A"/>
    <w:rsid w:val="00586DDD"/>
    <w:rsid w:val="00591429"/>
    <w:rsid w:val="005C2F0F"/>
    <w:rsid w:val="005D38B2"/>
    <w:rsid w:val="006026DB"/>
    <w:rsid w:val="00613709"/>
    <w:rsid w:val="006515D1"/>
    <w:rsid w:val="00653AA2"/>
    <w:rsid w:val="006828DB"/>
    <w:rsid w:val="00684047"/>
    <w:rsid w:val="00686C69"/>
    <w:rsid w:val="00686D09"/>
    <w:rsid w:val="00691022"/>
    <w:rsid w:val="006A3129"/>
    <w:rsid w:val="006A6649"/>
    <w:rsid w:val="007142C9"/>
    <w:rsid w:val="00744BAC"/>
    <w:rsid w:val="007537AF"/>
    <w:rsid w:val="00755C3E"/>
    <w:rsid w:val="007A2700"/>
    <w:rsid w:val="007D2A8E"/>
    <w:rsid w:val="007E7BE1"/>
    <w:rsid w:val="007F0045"/>
    <w:rsid w:val="007F65BF"/>
    <w:rsid w:val="007F798F"/>
    <w:rsid w:val="00817453"/>
    <w:rsid w:val="00817A90"/>
    <w:rsid w:val="00836DAA"/>
    <w:rsid w:val="00881465"/>
    <w:rsid w:val="008C6B2D"/>
    <w:rsid w:val="008E601F"/>
    <w:rsid w:val="008F3C94"/>
    <w:rsid w:val="009340C7"/>
    <w:rsid w:val="00940B38"/>
    <w:rsid w:val="00953C99"/>
    <w:rsid w:val="00972CF6"/>
    <w:rsid w:val="00996533"/>
    <w:rsid w:val="009A4D42"/>
    <w:rsid w:val="009C764C"/>
    <w:rsid w:val="009E5323"/>
    <w:rsid w:val="009F6693"/>
    <w:rsid w:val="00A10122"/>
    <w:rsid w:val="00A10817"/>
    <w:rsid w:val="00A32ABF"/>
    <w:rsid w:val="00A460F2"/>
    <w:rsid w:val="00A464F5"/>
    <w:rsid w:val="00A55A1A"/>
    <w:rsid w:val="00A77ACC"/>
    <w:rsid w:val="00A80C02"/>
    <w:rsid w:val="00AA4C61"/>
    <w:rsid w:val="00AA765B"/>
    <w:rsid w:val="00AB0461"/>
    <w:rsid w:val="00AB3A99"/>
    <w:rsid w:val="00AD223E"/>
    <w:rsid w:val="00AD3188"/>
    <w:rsid w:val="00B17B99"/>
    <w:rsid w:val="00B92799"/>
    <w:rsid w:val="00BF4089"/>
    <w:rsid w:val="00BF6A5C"/>
    <w:rsid w:val="00C0514A"/>
    <w:rsid w:val="00C11B1E"/>
    <w:rsid w:val="00C152DC"/>
    <w:rsid w:val="00C31A71"/>
    <w:rsid w:val="00C41E87"/>
    <w:rsid w:val="00C9713F"/>
    <w:rsid w:val="00D16D20"/>
    <w:rsid w:val="00D668E0"/>
    <w:rsid w:val="00D82416"/>
    <w:rsid w:val="00D946A7"/>
    <w:rsid w:val="00E30D2F"/>
    <w:rsid w:val="00E43B72"/>
    <w:rsid w:val="00E77C65"/>
    <w:rsid w:val="00EB686D"/>
    <w:rsid w:val="00EB6F93"/>
    <w:rsid w:val="00EC2A51"/>
    <w:rsid w:val="00ED64E6"/>
    <w:rsid w:val="00EE7F81"/>
    <w:rsid w:val="00EF33EB"/>
    <w:rsid w:val="00F06AEE"/>
    <w:rsid w:val="00F35C9E"/>
    <w:rsid w:val="00F362D0"/>
    <w:rsid w:val="00F5759C"/>
    <w:rsid w:val="00F60E42"/>
    <w:rsid w:val="00F83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D309BC2-C2CF-41F0-920D-763A86F54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D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31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customStyle="1" w:styleId="Heading1Char">
    <w:name w:val="Heading 1 Char"/>
    <w:basedOn w:val="DefaultParagraphFont"/>
    <w:link w:val="Heading1"/>
    <w:uiPriority w:val="9"/>
    <w:rsid w:val="00D16D2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D20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17A9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17A90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32A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A312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eader" Target="header2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settings" Target="settings.xml"/><Relationship Id="rId51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2015-12-18T00:00:00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5.xml><?xml version="1.0" encoding="utf-8"?>
<ds:datastoreItem xmlns:ds="http://schemas.openxmlformats.org/officeDocument/2006/customXml" ds:itemID="{2E51EC2E-3D14-4895-802D-9C7B7CFEAD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559</TotalTime>
  <Pages>1</Pages>
  <Words>430</Words>
  <Characters>2453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Tower Defence</vt:lpstr>
    </vt:vector>
  </TitlesOfParts>
  <Company>4yp games.inc</Company>
  <LinksUpToDate>false</LinksUpToDate>
  <CharactersWithSpaces>2878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Tower Defence</dc:title>
  <dc:subject>Web Game</dc:subject>
  <dc:creator>Yun Kui Pan</dc:creator>
  <cp:lastModifiedBy>yun pan</cp:lastModifiedBy>
  <cp:revision>81</cp:revision>
  <dcterms:created xsi:type="dcterms:W3CDTF">2011-07-15T01:03:00Z</dcterms:created>
  <dcterms:modified xsi:type="dcterms:W3CDTF">2015-12-19T00:31:00Z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